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5157E" w:rsidP="0095157E" w:rsidRDefault="0095157E" w14:paraId="139DD8E0" w14:textId="77777777"/>
    <w:p w:rsidR="0095157E" w:rsidP="0095157E" w:rsidRDefault="0095157E" w14:paraId="2995BBCE" w14:textId="77777777"/>
    <w:p w:rsidR="0095157E" w:rsidP="0095157E" w:rsidRDefault="0095157E" w14:paraId="70528AAD" w14:textId="77777777"/>
    <w:p w:rsidR="0095157E" w:rsidP="0095157E" w:rsidRDefault="0095157E" w14:paraId="299EFB92" w14:textId="77777777"/>
    <w:p w:rsidR="0095157E" w:rsidP="0095157E" w:rsidRDefault="0095157E" w14:paraId="5325D918" w14:textId="77777777"/>
    <w:p w:rsidR="0095157E" w:rsidP="1F0A99F3" w:rsidRDefault="0095157E" w14:paraId="6E064B60" w14:textId="6B5986B1">
      <w:pPr>
        <w:pStyle w:val="Normal"/>
        <w:tabs>
          <w:tab w:val="center" w:pos="4680"/>
          <w:tab w:val="left" w:pos="8430"/>
        </w:tabs>
        <w:rPr>
          <w:rFonts w:ascii="Times New Roman" w:hAnsi="Times New Roman" w:eastAsia="Times New Roman" w:cs="Times New Roman"/>
          <w:noProof w:val="0"/>
          <w:sz w:val="24"/>
          <w:szCs w:val="24"/>
          <w:lang w:val="en-US"/>
        </w:rPr>
      </w:pPr>
      <w:r>
        <w:rPr>
          <w:rFonts w:eastAsia="Times New Roman"/>
        </w:rPr>
        <w:tab/>
      </w:r>
      <w:sdt>
        <w:sdtPr>
          <w:rPr>
            <w:rFonts w:eastAsia="Times New Roman"/>
          </w:rPr>
          <w:id w:val="-223758589"/>
          <w:placeholder>
            <w:docPart w:val="3D499FBA075048D2ACE90CEE725A4510"/>
          </w:placeholder>
          <w:text/>
        </w:sdtPr>
        <w:sdtContent>
          <w:r w:rsidRPr="009231F3" w:rsidR="63C14558">
            <w:rPr>
              <w:rFonts w:eastAsia="Times New Roman"/>
            </w:rPr>
            <w:t>Restaurant</w:t>
          </w:r>
          <w:r w:rsidRPr="009231F3" w:rsidR="63C14558">
            <w:rPr>
              <w:rFonts w:eastAsia="Times New Roman"/>
            </w:rPr>
            <w:t xml:space="preserve"> </w:t>
          </w:r>
          <w:r w:rsidRPr="1F0A99F3" w:rsidR="79C2B1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Store System</w:t>
          </w:r>
        </w:sdtContent>
        <w:sdtEndPr>
          <w:rPr>
            <w:rFonts w:eastAsia="Times New Roman"/>
          </w:rPr>
        </w:sdtEndPr>
      </w:sdt>
      <w:r>
        <w:rPr>
          <w:rFonts w:eastAsia="Times New Roman"/>
        </w:rPr>
        <w:tab/>
      </w:r>
    </w:p>
    <w:p w:rsidR="0095157E" w:rsidP="0095157E" w:rsidRDefault="0095157E" w14:paraId="0286A408" w14:textId="77777777">
      <w:pPr>
        <w:tabs>
          <w:tab w:val="center" w:pos="4680"/>
          <w:tab w:val="left" w:pos="8430"/>
        </w:tabs>
        <w:rPr>
          <w:rFonts w:eastAsia="Times New Roman"/>
        </w:rPr>
      </w:pPr>
    </w:p>
    <w:sdt>
      <w:sdtPr>
        <w:rPr>
          <w:rFonts w:eastAsia="Times New Roman"/>
        </w:rPr>
        <w:id w:val="1278063405"/>
        <w:placeholder>
          <w:docPart w:val="3D499FBA075048D2ACE90CEE725A4510"/>
        </w:placeholder>
        <w:text/>
      </w:sdtPr>
      <w:sdtContent>
        <w:p w:rsidR="0095157E" w:rsidP="0095157E" w:rsidRDefault="0095157E" w14:paraId="024F67A7" w14:textId="47EDEBAC">
          <w:pPr>
            <w:jc w:val="center"/>
            <w:rPr>
              <w:rFonts w:eastAsia="Times New Roman"/>
            </w:rPr>
          </w:pPr>
          <w:r w:rsidRPr="1F0A99F3" w:rsidR="0095157E">
            <w:rPr>
              <w:rFonts w:eastAsia="Times New Roman"/>
            </w:rPr>
            <w:t>M</w:t>
          </w:r>
          <w:r w:rsidRPr="1F0A99F3" w:rsidR="290E97F5">
            <w:rPr>
              <w:rFonts w:eastAsia="Times New Roman"/>
            </w:rPr>
            <w:t>aya Sheriff and Sami Shaban</w:t>
          </w:r>
        </w:p>
      </w:sdtContent>
    </w:sdt>
    <w:sdt>
      <w:sdtPr>
        <w:rPr>
          <w:rFonts w:eastAsia="Times New Roman"/>
          <w:bCs/>
          <w:color w:val="000000"/>
          <w:u w:color="000000"/>
        </w:rPr>
        <w:id w:val="-1275627189"/>
        <w:lock w:val="contentLocked"/>
        <w:placeholder>
          <w:docPart w:val="ABF5F0AB302E4984BD4AE9B68DA39F76"/>
        </w:placeholder>
        <w:text/>
      </w:sdtPr>
      <w:sdtEndPr>
        <w:rPr>
          <w:b/>
          <w:bCs w:val="0"/>
          <w:sz w:val="28"/>
          <w:szCs w:val="28"/>
        </w:rPr>
      </w:sdtEndPr>
      <w:sdtContent>
        <w:p w:rsidRPr="00224ECB" w:rsidR="0095157E" w:rsidP="0095157E" w:rsidRDefault="0095157E" w14:paraId="3B48339C" w14:textId="77777777">
          <w:pPr>
            <w:jc w:val="center"/>
            <w:rPr>
              <w:rFonts w:eastAsia="Times New Roman"/>
            </w:rPr>
          </w:pPr>
          <w:r w:rsidRPr="00F835CE">
            <w:rPr>
              <w:rFonts w:eastAsia="Times New Roman"/>
              <w:bCs/>
              <w:color w:val="000000"/>
              <w:u w:color="000000"/>
            </w:rPr>
            <w:t>Division of Science, Mathematics and Technology</w:t>
          </w:r>
          <w:r>
            <w:rPr>
              <w:rFonts w:eastAsia="Times New Roman"/>
              <w:bCs/>
              <w:color w:val="000000"/>
              <w:u w:color="000000"/>
            </w:rPr>
            <w:t xml:space="preserve">, </w:t>
          </w:r>
          <w:r w:rsidRPr="00F835CE">
            <w:rPr>
              <w:rFonts w:eastAsia="Times New Roman"/>
              <w:bCs/>
              <w:color w:val="000000"/>
              <w:u w:color="000000"/>
            </w:rPr>
            <w:t>Governors State University</w:t>
          </w:r>
        </w:p>
      </w:sdtContent>
    </w:sdt>
    <w:sdt>
      <w:sdtPr>
        <w:rPr>
          <w:rFonts w:eastAsia="Times New Roman"/>
        </w:rPr>
        <w:id w:val="-1118827266"/>
        <w:lock w:val="contentLocked"/>
        <w:placeholder>
          <w:docPart w:val="5CBF46F9C8344C598913075AA3BBBB8F"/>
        </w:placeholder>
        <w:text/>
      </w:sdtPr>
      <w:sdtContent>
        <w:p w:rsidRPr="00224ECB" w:rsidR="0095157E" w:rsidP="0095157E" w:rsidRDefault="0095157E" w14:paraId="5BF0AC26" w14:textId="77777777">
          <w:pPr>
            <w:jc w:val="center"/>
            <w:rPr>
              <w:rFonts w:eastAsia="Times New Roman"/>
            </w:rPr>
          </w:pPr>
          <w:r>
            <w:rPr>
              <w:rFonts w:eastAsia="Times New Roman"/>
            </w:rPr>
            <w:t xml:space="preserve">CPSC-4900: </w:t>
          </w:r>
          <w:r w:rsidRPr="00F835CE">
            <w:rPr>
              <w:rFonts w:eastAsia="Times New Roman"/>
            </w:rPr>
            <w:t>Senior Project and Seminar</w:t>
          </w:r>
        </w:p>
      </w:sdtContent>
    </w:sdt>
    <w:sdt>
      <w:sdtPr>
        <w:rPr>
          <w:rFonts w:eastAsia="Times New Roman"/>
        </w:rPr>
        <w:id w:val="1712691133"/>
        <w:lock w:val="contentLocked"/>
        <w:placeholder>
          <w:docPart w:val="3F06958E7CED413884F5DDF4499BC607"/>
        </w:placeholder>
        <w:text/>
      </w:sdtPr>
      <w:sdtContent>
        <w:p w:rsidRPr="00224ECB" w:rsidR="0095157E" w:rsidP="0095157E" w:rsidRDefault="0095157E" w14:paraId="3B09271D" w14:textId="77777777">
          <w:pPr>
            <w:jc w:val="center"/>
            <w:rPr>
              <w:rFonts w:eastAsia="Times New Roman"/>
            </w:rPr>
          </w:pPr>
          <w:r w:rsidRPr="1F0A99F3" w:rsidR="0095157E">
            <w:rPr>
              <w:rFonts w:eastAsia="Times New Roman"/>
            </w:rPr>
            <w:t>Professor Freddie Kato</w:t>
          </w:r>
        </w:p>
      </w:sdtContent>
    </w:sdt>
    <w:p w:rsidR="0095157E" w:rsidP="1F0A99F3" w:rsidRDefault="0095157E" w14:paraId="33311881" w14:textId="287D52BA">
      <w:pPr>
        <w:pStyle w:val="TOCHeading"/>
        <w:jc w:val="center"/>
        <w:rPr>
          <w:rFonts w:ascii="Times New Roman" w:hAnsi="Times New Roman" w:eastAsia="Calibri" w:cs="Times New Roman" w:eastAsiaTheme="minorAscii"/>
          <w:b w:val="0"/>
          <w:bCs w:val="0"/>
          <w:color w:val="auto"/>
          <w:sz w:val="24"/>
          <w:szCs w:val="24"/>
        </w:rPr>
      </w:pPr>
      <w:r w:rsidRPr="1F0A99F3" w:rsidR="4A6023FA">
        <w:rPr>
          <w:rFonts w:ascii="Times New Roman" w:hAnsi="Times New Roman" w:eastAsia="Calibri" w:cs="Times New Roman" w:eastAsiaTheme="minorAscii"/>
          <w:b w:val="0"/>
          <w:bCs w:val="0"/>
          <w:color w:val="auto"/>
          <w:sz w:val="24"/>
          <w:szCs w:val="24"/>
        </w:rPr>
        <w:t>12/2/2022</w:t>
      </w:r>
    </w:p>
    <w:p w:rsidR="0095157E" w:rsidP="1F0A99F3" w:rsidRDefault="0095157E" w14:paraId="6A581990" w14:textId="00F2B99B">
      <w:pPr>
        <w:pStyle w:val="Normal"/>
        <w:spacing w:after="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F0A99F3">
        <w:rPr>
          <w:b w:val="1"/>
          <w:bCs w:val="1"/>
        </w:rPr>
        <w:br w:type="page"/>
      </w:r>
    </w:p>
    <w:p w:rsidR="0095157E" w:rsidP="1F0A99F3" w:rsidRDefault="0095157E" w14:paraId="7D85DEFB" w14:textId="46E19CEE">
      <w:pPr>
        <w:pStyle w:val="Normal"/>
        <w:spacing w:after="160" w:line="259" w:lineRule="auto"/>
        <w:rPr>
          <w:b w:val="1"/>
          <w:bCs w:val="1"/>
        </w:rPr>
      </w:pPr>
    </w:p>
    <w:sdt>
      <w:sdtPr>
        <w:id w:val="1526461262"/>
        <w:docPartObj>
          <w:docPartGallery w:val="Table of Contents"/>
          <w:docPartUnique/>
        </w:docPartObj>
      </w:sdtPr>
      <w:sdtContent>
        <w:p w:rsidR="00493DFE" w:rsidP="00493DFE" w:rsidRDefault="00493DFE" w14:paraId="13C84663" w14:textId="77777777">
          <w:pPr>
            <w:pStyle w:val="TOCHeading"/>
            <w:jc w:val="center"/>
          </w:pPr>
          <w:r w:rsidR="00493DFE">
            <w:rPr/>
            <w:t>Table of Contents</w:t>
          </w:r>
        </w:p>
        <w:p w:rsidR="00D82A0A" w:rsidP="1F0A99F3" w:rsidRDefault="00493DFE" w14:paraId="0540F98B" w14:textId="0AF77CEA">
          <w:pPr>
            <w:pStyle w:val="TOC1"/>
            <w:tabs>
              <w:tab w:val="right" w:leader="dot" w:pos="9360"/>
            </w:tabs>
            <w:rPr>
              <w:rStyle w:val="Hyperlink"/>
              <w:noProof/>
            </w:rPr>
          </w:pPr>
          <w:r>
            <w:fldChar w:fldCharType="begin"/>
          </w:r>
          <w:r>
            <w:instrText xml:space="preserve">TOC \o "1-3" \h \z \u</w:instrText>
          </w:r>
          <w:r>
            <w:fldChar w:fldCharType="separate"/>
          </w:r>
          <w:hyperlink w:anchor="_Toc389161619">
            <w:r w:rsidRPr="1F0A99F3" w:rsidR="1F0A99F3">
              <w:rPr>
                <w:rStyle w:val="Hyperlink"/>
              </w:rPr>
              <w:t>Abstract</w:t>
            </w:r>
            <w:r>
              <w:tab/>
            </w:r>
            <w:r>
              <w:fldChar w:fldCharType="begin"/>
            </w:r>
            <w:r>
              <w:instrText xml:space="preserve">PAGEREF _Toc389161619 \h</w:instrText>
            </w:r>
            <w:r>
              <w:fldChar w:fldCharType="separate"/>
            </w:r>
            <w:r w:rsidRPr="1F0A99F3" w:rsidR="1F0A99F3">
              <w:rPr>
                <w:rStyle w:val="Hyperlink"/>
              </w:rPr>
              <w:t>3</w:t>
            </w:r>
            <w:r>
              <w:fldChar w:fldCharType="end"/>
            </w:r>
          </w:hyperlink>
        </w:p>
        <w:p w:rsidR="00D82A0A" w:rsidP="1F0A99F3" w:rsidRDefault="00000000" w14:paraId="28B1F81A" w14:textId="31C7FA5D">
          <w:pPr>
            <w:pStyle w:val="TOC1"/>
            <w:tabs>
              <w:tab w:val="right" w:leader="dot" w:pos="9360"/>
            </w:tabs>
            <w:rPr>
              <w:rStyle w:val="Hyperlink"/>
              <w:noProof/>
            </w:rPr>
          </w:pPr>
          <w:hyperlink w:anchor="_Toc639753068">
            <w:r w:rsidRPr="1F0A99F3" w:rsidR="1F0A99F3">
              <w:rPr>
                <w:rStyle w:val="Hyperlink"/>
              </w:rPr>
              <w:t>System Documentation</w:t>
            </w:r>
            <w:r>
              <w:tab/>
            </w:r>
            <w:r>
              <w:fldChar w:fldCharType="begin"/>
            </w:r>
            <w:r>
              <w:instrText xml:space="preserve">PAGEREF _Toc639753068 \h</w:instrText>
            </w:r>
            <w:r>
              <w:fldChar w:fldCharType="separate"/>
            </w:r>
            <w:r w:rsidRPr="1F0A99F3" w:rsidR="1F0A99F3">
              <w:rPr>
                <w:rStyle w:val="Hyperlink"/>
              </w:rPr>
              <w:t>6</w:t>
            </w:r>
            <w:r>
              <w:fldChar w:fldCharType="end"/>
            </w:r>
          </w:hyperlink>
        </w:p>
        <w:p w:rsidR="00D82A0A" w:rsidP="1F0A99F3" w:rsidRDefault="00000000" w14:paraId="4E87D689" w14:textId="66A70D46">
          <w:pPr>
            <w:pStyle w:val="TOC2"/>
            <w:tabs>
              <w:tab w:val="right" w:leader="dot" w:pos="9360"/>
            </w:tabs>
            <w:rPr>
              <w:rStyle w:val="Hyperlink"/>
              <w:noProof/>
            </w:rPr>
          </w:pPr>
          <w:hyperlink w:anchor="_Toc780553406">
            <w:r w:rsidRPr="1F0A99F3" w:rsidR="1F0A99F3">
              <w:rPr>
                <w:rStyle w:val="Hyperlink"/>
              </w:rPr>
              <w:t>System Overview</w:t>
            </w:r>
            <w:r>
              <w:tab/>
            </w:r>
            <w:r>
              <w:fldChar w:fldCharType="begin"/>
            </w:r>
            <w:r>
              <w:instrText xml:space="preserve">PAGEREF _Toc780553406 \h</w:instrText>
            </w:r>
            <w:r>
              <w:fldChar w:fldCharType="separate"/>
            </w:r>
            <w:r w:rsidRPr="1F0A99F3" w:rsidR="1F0A99F3">
              <w:rPr>
                <w:rStyle w:val="Hyperlink"/>
              </w:rPr>
              <w:t>7</w:t>
            </w:r>
            <w:r>
              <w:fldChar w:fldCharType="end"/>
            </w:r>
          </w:hyperlink>
        </w:p>
        <w:p w:rsidR="00D82A0A" w:rsidP="1F0A99F3" w:rsidRDefault="00000000" w14:paraId="4C3E1E7C" w14:textId="6A785706">
          <w:pPr>
            <w:pStyle w:val="TOC2"/>
            <w:tabs>
              <w:tab w:val="right" w:leader="dot" w:pos="9360"/>
            </w:tabs>
            <w:rPr>
              <w:rStyle w:val="Hyperlink"/>
              <w:noProof/>
            </w:rPr>
          </w:pPr>
          <w:hyperlink w:anchor="_Toc281409494">
            <w:r w:rsidRPr="1F0A99F3" w:rsidR="1F0A99F3">
              <w:rPr>
                <w:rStyle w:val="Hyperlink"/>
              </w:rPr>
              <w:t>System Diagram</w:t>
            </w:r>
            <w:r>
              <w:tab/>
            </w:r>
            <w:r>
              <w:fldChar w:fldCharType="begin"/>
            </w:r>
            <w:r>
              <w:instrText xml:space="preserve">PAGEREF _Toc281409494 \h</w:instrText>
            </w:r>
            <w:r>
              <w:fldChar w:fldCharType="separate"/>
            </w:r>
            <w:r w:rsidRPr="1F0A99F3" w:rsidR="1F0A99F3">
              <w:rPr>
                <w:rStyle w:val="Hyperlink"/>
              </w:rPr>
              <w:t>7</w:t>
            </w:r>
            <w:r>
              <w:fldChar w:fldCharType="end"/>
            </w:r>
          </w:hyperlink>
        </w:p>
        <w:p w:rsidR="00D82A0A" w:rsidP="1F0A99F3" w:rsidRDefault="00000000" w14:paraId="0624574A" w14:textId="694F720E">
          <w:pPr>
            <w:pStyle w:val="TOC2"/>
            <w:tabs>
              <w:tab w:val="right" w:leader="dot" w:pos="9360"/>
            </w:tabs>
            <w:rPr>
              <w:rStyle w:val="Hyperlink"/>
              <w:noProof/>
            </w:rPr>
          </w:pPr>
          <w:hyperlink w:anchor="_Toc1438662655">
            <w:r w:rsidRPr="1F0A99F3" w:rsidR="1F0A99F3">
              <w:rPr>
                <w:rStyle w:val="Hyperlink"/>
              </w:rPr>
              <w:t>System Inputs:</w:t>
            </w:r>
            <w:r>
              <w:tab/>
            </w:r>
            <w:r>
              <w:fldChar w:fldCharType="begin"/>
            </w:r>
            <w:r>
              <w:instrText xml:space="preserve">PAGEREF _Toc1438662655 \h</w:instrText>
            </w:r>
            <w:r>
              <w:fldChar w:fldCharType="separate"/>
            </w:r>
            <w:r w:rsidRPr="1F0A99F3" w:rsidR="1F0A99F3">
              <w:rPr>
                <w:rStyle w:val="Hyperlink"/>
              </w:rPr>
              <w:t>7</w:t>
            </w:r>
            <w:r>
              <w:fldChar w:fldCharType="end"/>
            </w:r>
          </w:hyperlink>
        </w:p>
        <w:p w:rsidR="00D82A0A" w:rsidP="1F0A99F3" w:rsidRDefault="00000000" w14:paraId="3B355600" w14:textId="36207C8F">
          <w:pPr>
            <w:pStyle w:val="TOC1"/>
            <w:tabs>
              <w:tab w:val="right" w:leader="dot" w:pos="9360"/>
            </w:tabs>
            <w:rPr>
              <w:rStyle w:val="Hyperlink"/>
              <w:noProof/>
            </w:rPr>
          </w:pPr>
          <w:hyperlink w:anchor="_Toc1736621063">
            <w:r w:rsidRPr="1F0A99F3" w:rsidR="1F0A99F3">
              <w:rPr>
                <w:rStyle w:val="Hyperlink"/>
              </w:rPr>
              <w:t>Program Documentation</w:t>
            </w:r>
            <w:r>
              <w:tab/>
            </w:r>
            <w:r>
              <w:fldChar w:fldCharType="begin"/>
            </w:r>
            <w:r>
              <w:instrText xml:space="preserve">PAGEREF _Toc1736621063 \h</w:instrText>
            </w:r>
            <w:r>
              <w:fldChar w:fldCharType="separate"/>
            </w:r>
            <w:r w:rsidRPr="1F0A99F3" w:rsidR="1F0A99F3">
              <w:rPr>
                <w:rStyle w:val="Hyperlink"/>
              </w:rPr>
              <w:t>12</w:t>
            </w:r>
            <w:r>
              <w:fldChar w:fldCharType="end"/>
            </w:r>
          </w:hyperlink>
        </w:p>
        <w:p w:rsidR="00D82A0A" w:rsidP="1F0A99F3" w:rsidRDefault="00000000" w14:paraId="0831069C" w14:textId="0486157D">
          <w:pPr>
            <w:pStyle w:val="TOC2"/>
            <w:tabs>
              <w:tab w:val="right" w:leader="dot" w:pos="9360"/>
            </w:tabs>
            <w:rPr>
              <w:rStyle w:val="Hyperlink"/>
              <w:noProof/>
            </w:rPr>
          </w:pPr>
          <w:hyperlink w:anchor="_Toc1974578491">
            <w:r w:rsidRPr="1F0A99F3" w:rsidR="1F0A99F3">
              <w:rPr>
                <w:rStyle w:val="Hyperlink"/>
              </w:rPr>
              <w:t>Program Name: Main.java</w:t>
            </w:r>
            <w:r>
              <w:tab/>
            </w:r>
            <w:r>
              <w:fldChar w:fldCharType="begin"/>
            </w:r>
            <w:r>
              <w:instrText xml:space="preserve">PAGEREF _Toc1974578491 \h</w:instrText>
            </w:r>
            <w:r>
              <w:fldChar w:fldCharType="separate"/>
            </w:r>
            <w:r w:rsidRPr="1F0A99F3" w:rsidR="1F0A99F3">
              <w:rPr>
                <w:rStyle w:val="Hyperlink"/>
              </w:rPr>
              <w:t>13</w:t>
            </w:r>
            <w:r>
              <w:fldChar w:fldCharType="end"/>
            </w:r>
          </w:hyperlink>
        </w:p>
        <w:p w:rsidR="00D82A0A" w:rsidP="1F0A99F3" w:rsidRDefault="00000000" w14:paraId="5BD74285" w14:textId="3D7F0599">
          <w:pPr>
            <w:pStyle w:val="TOC3"/>
            <w:tabs>
              <w:tab w:val="right" w:leader="dot" w:pos="9360"/>
            </w:tabs>
            <w:rPr>
              <w:rStyle w:val="Hyperlink"/>
              <w:noProof/>
            </w:rPr>
          </w:pPr>
          <w:hyperlink w:anchor="_Toc1674425829">
            <w:r w:rsidRPr="1F0A99F3" w:rsidR="1F0A99F3">
              <w:rPr>
                <w:rStyle w:val="Hyperlink"/>
              </w:rPr>
              <w:t>Program Input:</w:t>
            </w:r>
            <w:r>
              <w:tab/>
            </w:r>
            <w:r>
              <w:fldChar w:fldCharType="begin"/>
            </w:r>
            <w:r>
              <w:instrText xml:space="preserve">PAGEREF _Toc1674425829 \h</w:instrText>
            </w:r>
            <w:r>
              <w:fldChar w:fldCharType="separate"/>
            </w:r>
            <w:r w:rsidRPr="1F0A99F3" w:rsidR="1F0A99F3">
              <w:rPr>
                <w:rStyle w:val="Hyperlink"/>
              </w:rPr>
              <w:t>13</w:t>
            </w:r>
            <w:r>
              <w:fldChar w:fldCharType="end"/>
            </w:r>
          </w:hyperlink>
        </w:p>
        <w:p w:rsidR="00D82A0A" w:rsidP="1F0A99F3" w:rsidRDefault="00000000" w14:paraId="6C1FDCD4" w14:textId="34C3287C">
          <w:pPr>
            <w:pStyle w:val="TOC3"/>
            <w:tabs>
              <w:tab w:val="right" w:leader="dot" w:pos="9360"/>
            </w:tabs>
            <w:rPr>
              <w:rStyle w:val="Hyperlink"/>
              <w:noProof/>
            </w:rPr>
          </w:pPr>
          <w:hyperlink w:anchor="_Toc1614259869">
            <w:r w:rsidRPr="1F0A99F3" w:rsidR="1F0A99F3">
              <w:rPr>
                <w:rStyle w:val="Hyperlink"/>
              </w:rPr>
              <w:t>Program Output:</w:t>
            </w:r>
            <w:r>
              <w:tab/>
            </w:r>
            <w:r>
              <w:fldChar w:fldCharType="begin"/>
            </w:r>
            <w:r>
              <w:instrText xml:space="preserve">PAGEREF _Toc1614259869 \h</w:instrText>
            </w:r>
            <w:r>
              <w:fldChar w:fldCharType="separate"/>
            </w:r>
            <w:r w:rsidRPr="1F0A99F3" w:rsidR="1F0A99F3">
              <w:rPr>
                <w:rStyle w:val="Hyperlink"/>
              </w:rPr>
              <w:t>13</w:t>
            </w:r>
            <w:r>
              <w:fldChar w:fldCharType="end"/>
            </w:r>
          </w:hyperlink>
        </w:p>
        <w:p w:rsidR="00D82A0A" w:rsidP="1F0A99F3" w:rsidRDefault="00000000" w14:paraId="1D679C2A" w14:textId="690B88E1">
          <w:pPr>
            <w:pStyle w:val="TOC3"/>
            <w:tabs>
              <w:tab w:val="right" w:leader="dot" w:pos="9360"/>
            </w:tabs>
            <w:rPr>
              <w:rStyle w:val="Hyperlink"/>
              <w:noProof/>
            </w:rPr>
          </w:pPr>
          <w:hyperlink w:anchor="_Toc72107438">
            <w:r w:rsidRPr="1F0A99F3" w:rsidR="1F0A99F3">
              <w:rPr>
                <w:rStyle w:val="Hyperlink"/>
              </w:rPr>
              <w:t>Program Description:</w:t>
            </w:r>
            <w:r>
              <w:tab/>
            </w:r>
            <w:r>
              <w:fldChar w:fldCharType="begin"/>
            </w:r>
            <w:r>
              <w:instrText xml:space="preserve">PAGEREF _Toc72107438 \h</w:instrText>
            </w:r>
            <w:r>
              <w:fldChar w:fldCharType="separate"/>
            </w:r>
            <w:r w:rsidRPr="1F0A99F3" w:rsidR="1F0A99F3">
              <w:rPr>
                <w:rStyle w:val="Hyperlink"/>
              </w:rPr>
              <w:t>13</w:t>
            </w:r>
            <w:r>
              <w:fldChar w:fldCharType="end"/>
            </w:r>
          </w:hyperlink>
        </w:p>
        <w:p w:rsidR="00D82A0A" w:rsidP="1F0A99F3" w:rsidRDefault="00000000" w14:paraId="2ADEC782" w14:textId="17C8998D">
          <w:pPr>
            <w:pStyle w:val="TOC2"/>
            <w:tabs>
              <w:tab w:val="right" w:leader="dot" w:pos="9360"/>
            </w:tabs>
            <w:rPr>
              <w:rStyle w:val="Hyperlink"/>
              <w:noProof/>
            </w:rPr>
          </w:pPr>
          <w:hyperlink w:anchor="_Toc1235682843">
            <w:r w:rsidRPr="1F0A99F3" w:rsidR="1F0A99F3">
              <w:rPr>
                <w:rStyle w:val="Hyperlink"/>
              </w:rPr>
              <w:t>Program Name: Database.java</w:t>
            </w:r>
            <w:r>
              <w:tab/>
            </w:r>
            <w:r>
              <w:fldChar w:fldCharType="begin"/>
            </w:r>
            <w:r>
              <w:instrText xml:space="preserve">PAGEREF _Toc1235682843 \h</w:instrText>
            </w:r>
            <w:r>
              <w:fldChar w:fldCharType="separate"/>
            </w:r>
            <w:r w:rsidRPr="1F0A99F3" w:rsidR="1F0A99F3">
              <w:rPr>
                <w:rStyle w:val="Hyperlink"/>
              </w:rPr>
              <w:t>13</w:t>
            </w:r>
            <w:r>
              <w:fldChar w:fldCharType="end"/>
            </w:r>
          </w:hyperlink>
        </w:p>
        <w:p w:rsidR="00D82A0A" w:rsidP="1F0A99F3" w:rsidRDefault="00000000" w14:paraId="3F988E4F" w14:textId="0998B67C">
          <w:pPr>
            <w:pStyle w:val="TOC3"/>
            <w:tabs>
              <w:tab w:val="right" w:leader="dot" w:pos="9360"/>
            </w:tabs>
            <w:rPr>
              <w:rStyle w:val="Hyperlink"/>
              <w:noProof/>
            </w:rPr>
          </w:pPr>
          <w:hyperlink w:anchor="_Toc684076571">
            <w:r w:rsidRPr="1F0A99F3" w:rsidR="1F0A99F3">
              <w:rPr>
                <w:rStyle w:val="Hyperlink"/>
              </w:rPr>
              <w:t>Program Input:</w:t>
            </w:r>
            <w:r>
              <w:tab/>
            </w:r>
            <w:r>
              <w:fldChar w:fldCharType="begin"/>
            </w:r>
            <w:r>
              <w:instrText xml:space="preserve">PAGEREF _Toc684076571 \h</w:instrText>
            </w:r>
            <w:r>
              <w:fldChar w:fldCharType="separate"/>
            </w:r>
            <w:r w:rsidRPr="1F0A99F3" w:rsidR="1F0A99F3">
              <w:rPr>
                <w:rStyle w:val="Hyperlink"/>
              </w:rPr>
              <w:t>14</w:t>
            </w:r>
            <w:r>
              <w:fldChar w:fldCharType="end"/>
            </w:r>
          </w:hyperlink>
        </w:p>
        <w:p w:rsidR="00D82A0A" w:rsidP="1F0A99F3" w:rsidRDefault="00000000" w14:paraId="5A983C7F" w14:textId="0224DEF2">
          <w:pPr>
            <w:pStyle w:val="TOC3"/>
            <w:tabs>
              <w:tab w:val="right" w:leader="dot" w:pos="9360"/>
            </w:tabs>
            <w:rPr>
              <w:rStyle w:val="Hyperlink"/>
              <w:noProof/>
            </w:rPr>
          </w:pPr>
          <w:hyperlink w:anchor="_Toc159449985">
            <w:r w:rsidRPr="1F0A99F3" w:rsidR="1F0A99F3">
              <w:rPr>
                <w:rStyle w:val="Hyperlink"/>
              </w:rPr>
              <w:t>Program Output:</w:t>
            </w:r>
            <w:r>
              <w:tab/>
            </w:r>
            <w:r>
              <w:fldChar w:fldCharType="begin"/>
            </w:r>
            <w:r>
              <w:instrText xml:space="preserve">PAGEREF _Toc159449985 \h</w:instrText>
            </w:r>
            <w:r>
              <w:fldChar w:fldCharType="separate"/>
            </w:r>
            <w:r w:rsidRPr="1F0A99F3" w:rsidR="1F0A99F3">
              <w:rPr>
                <w:rStyle w:val="Hyperlink"/>
              </w:rPr>
              <w:t>14</w:t>
            </w:r>
            <w:r>
              <w:fldChar w:fldCharType="end"/>
            </w:r>
          </w:hyperlink>
        </w:p>
        <w:p w:rsidR="00D82A0A" w:rsidP="1F0A99F3" w:rsidRDefault="00000000" w14:paraId="1D55BF23" w14:textId="254F93AF">
          <w:pPr>
            <w:pStyle w:val="TOC3"/>
            <w:tabs>
              <w:tab w:val="right" w:leader="dot" w:pos="9360"/>
            </w:tabs>
            <w:rPr>
              <w:rStyle w:val="Hyperlink"/>
              <w:noProof/>
            </w:rPr>
          </w:pPr>
          <w:hyperlink w:anchor="_Toc430787486">
            <w:r w:rsidRPr="1F0A99F3" w:rsidR="1F0A99F3">
              <w:rPr>
                <w:rStyle w:val="Hyperlink"/>
              </w:rPr>
              <w:t>Program Description:</w:t>
            </w:r>
            <w:r>
              <w:tab/>
            </w:r>
            <w:r>
              <w:fldChar w:fldCharType="begin"/>
            </w:r>
            <w:r>
              <w:instrText xml:space="preserve">PAGEREF _Toc430787486 \h</w:instrText>
            </w:r>
            <w:r>
              <w:fldChar w:fldCharType="separate"/>
            </w:r>
            <w:r w:rsidRPr="1F0A99F3" w:rsidR="1F0A99F3">
              <w:rPr>
                <w:rStyle w:val="Hyperlink"/>
              </w:rPr>
              <w:t>14</w:t>
            </w:r>
            <w:r>
              <w:fldChar w:fldCharType="end"/>
            </w:r>
          </w:hyperlink>
        </w:p>
        <w:p w:rsidR="00D82A0A" w:rsidP="1F0A99F3" w:rsidRDefault="00000000" w14:paraId="7D9263E0" w14:textId="63285616">
          <w:pPr>
            <w:pStyle w:val="TOC2"/>
            <w:tabs>
              <w:tab w:val="right" w:leader="dot" w:pos="9360"/>
            </w:tabs>
            <w:rPr>
              <w:rStyle w:val="Hyperlink"/>
              <w:noProof/>
            </w:rPr>
          </w:pPr>
          <w:hyperlink w:anchor="_Toc650620334">
            <w:r w:rsidRPr="1F0A99F3" w:rsidR="1F0A99F3">
              <w:rPr>
                <w:rStyle w:val="Hyperlink"/>
              </w:rPr>
              <w:t>Program Name: SceneController.java</w:t>
            </w:r>
            <w:r>
              <w:tab/>
            </w:r>
            <w:r>
              <w:fldChar w:fldCharType="begin"/>
            </w:r>
            <w:r>
              <w:instrText xml:space="preserve">PAGEREF _Toc650620334 \h</w:instrText>
            </w:r>
            <w:r>
              <w:fldChar w:fldCharType="separate"/>
            </w:r>
            <w:r w:rsidRPr="1F0A99F3" w:rsidR="1F0A99F3">
              <w:rPr>
                <w:rStyle w:val="Hyperlink"/>
              </w:rPr>
              <w:t>15</w:t>
            </w:r>
            <w:r>
              <w:fldChar w:fldCharType="end"/>
            </w:r>
          </w:hyperlink>
        </w:p>
        <w:p w:rsidR="00D82A0A" w:rsidP="1F0A99F3" w:rsidRDefault="00000000" w14:paraId="740E711F" w14:textId="1D8C9ACF">
          <w:pPr>
            <w:pStyle w:val="TOC3"/>
            <w:tabs>
              <w:tab w:val="right" w:leader="dot" w:pos="9360"/>
            </w:tabs>
            <w:rPr>
              <w:rStyle w:val="Hyperlink"/>
              <w:noProof/>
            </w:rPr>
          </w:pPr>
          <w:hyperlink w:anchor="_Toc731058639">
            <w:r w:rsidRPr="1F0A99F3" w:rsidR="1F0A99F3">
              <w:rPr>
                <w:rStyle w:val="Hyperlink"/>
              </w:rPr>
              <w:t>Program Input:</w:t>
            </w:r>
            <w:r>
              <w:tab/>
            </w:r>
            <w:r>
              <w:fldChar w:fldCharType="begin"/>
            </w:r>
            <w:r>
              <w:instrText xml:space="preserve">PAGEREF _Toc731058639 \h</w:instrText>
            </w:r>
            <w:r>
              <w:fldChar w:fldCharType="separate"/>
            </w:r>
            <w:r w:rsidRPr="1F0A99F3" w:rsidR="1F0A99F3">
              <w:rPr>
                <w:rStyle w:val="Hyperlink"/>
              </w:rPr>
              <w:t>15</w:t>
            </w:r>
            <w:r>
              <w:fldChar w:fldCharType="end"/>
            </w:r>
          </w:hyperlink>
        </w:p>
        <w:p w:rsidR="00D82A0A" w:rsidP="1F0A99F3" w:rsidRDefault="00000000" w14:paraId="6916B010" w14:textId="655F00A8">
          <w:pPr>
            <w:pStyle w:val="TOC3"/>
            <w:tabs>
              <w:tab w:val="right" w:leader="dot" w:pos="9360"/>
            </w:tabs>
            <w:rPr>
              <w:rStyle w:val="Hyperlink"/>
              <w:noProof/>
            </w:rPr>
          </w:pPr>
          <w:hyperlink w:anchor="_Toc83103576">
            <w:r w:rsidRPr="1F0A99F3" w:rsidR="1F0A99F3">
              <w:rPr>
                <w:rStyle w:val="Hyperlink"/>
              </w:rPr>
              <w:t>Program Output:</w:t>
            </w:r>
            <w:r>
              <w:tab/>
            </w:r>
            <w:r>
              <w:fldChar w:fldCharType="begin"/>
            </w:r>
            <w:r>
              <w:instrText xml:space="preserve">PAGEREF _Toc83103576 \h</w:instrText>
            </w:r>
            <w:r>
              <w:fldChar w:fldCharType="separate"/>
            </w:r>
            <w:r w:rsidRPr="1F0A99F3" w:rsidR="1F0A99F3">
              <w:rPr>
                <w:rStyle w:val="Hyperlink"/>
              </w:rPr>
              <w:t>15</w:t>
            </w:r>
            <w:r>
              <w:fldChar w:fldCharType="end"/>
            </w:r>
          </w:hyperlink>
        </w:p>
        <w:p w:rsidR="00D82A0A" w:rsidP="1F0A99F3" w:rsidRDefault="00000000" w14:paraId="266D551E" w14:textId="4E0F1261">
          <w:pPr>
            <w:pStyle w:val="TOC3"/>
            <w:tabs>
              <w:tab w:val="right" w:leader="dot" w:pos="9360"/>
            </w:tabs>
            <w:rPr>
              <w:rStyle w:val="Hyperlink"/>
              <w:noProof/>
            </w:rPr>
          </w:pPr>
          <w:hyperlink w:anchor="_Toc668441605">
            <w:r w:rsidRPr="1F0A99F3" w:rsidR="1F0A99F3">
              <w:rPr>
                <w:rStyle w:val="Hyperlink"/>
              </w:rPr>
              <w:t>Program Description:</w:t>
            </w:r>
            <w:r>
              <w:tab/>
            </w:r>
            <w:r>
              <w:fldChar w:fldCharType="begin"/>
            </w:r>
            <w:r>
              <w:instrText xml:space="preserve">PAGEREF _Toc668441605 \h</w:instrText>
            </w:r>
            <w:r>
              <w:fldChar w:fldCharType="separate"/>
            </w:r>
            <w:r w:rsidRPr="1F0A99F3" w:rsidR="1F0A99F3">
              <w:rPr>
                <w:rStyle w:val="Hyperlink"/>
              </w:rPr>
              <w:t>15</w:t>
            </w:r>
            <w:r>
              <w:fldChar w:fldCharType="end"/>
            </w:r>
          </w:hyperlink>
        </w:p>
        <w:p w:rsidR="00D82A0A" w:rsidP="1F0A99F3" w:rsidRDefault="00000000" w14:paraId="4B672AAD" w14:textId="5EE3F661">
          <w:pPr>
            <w:pStyle w:val="TOC1"/>
            <w:tabs>
              <w:tab w:val="right" w:leader="dot" w:pos="9360"/>
            </w:tabs>
            <w:rPr>
              <w:rStyle w:val="Hyperlink"/>
              <w:noProof/>
            </w:rPr>
          </w:pPr>
          <w:hyperlink w:anchor="_Toc10721776">
            <w:r w:rsidRPr="1F0A99F3" w:rsidR="1F0A99F3">
              <w:rPr>
                <w:rStyle w:val="Hyperlink"/>
              </w:rPr>
              <w:t>Data Structure or Algorithm Analysis</w:t>
            </w:r>
            <w:r>
              <w:tab/>
            </w:r>
            <w:r>
              <w:fldChar w:fldCharType="begin"/>
            </w:r>
            <w:r>
              <w:instrText xml:space="preserve">PAGEREF _Toc10721776 \h</w:instrText>
            </w:r>
            <w:r>
              <w:fldChar w:fldCharType="separate"/>
            </w:r>
            <w:r w:rsidRPr="1F0A99F3" w:rsidR="1F0A99F3">
              <w:rPr>
                <w:rStyle w:val="Hyperlink"/>
              </w:rPr>
              <w:t>16</w:t>
            </w:r>
            <w:r>
              <w:fldChar w:fldCharType="end"/>
            </w:r>
          </w:hyperlink>
        </w:p>
        <w:p w:rsidR="00D82A0A" w:rsidP="1F0A99F3" w:rsidRDefault="00000000" w14:paraId="4FDD1353" w14:textId="6C0B0C0B">
          <w:pPr>
            <w:pStyle w:val="TOC3"/>
            <w:tabs>
              <w:tab w:val="right" w:leader="dot" w:pos="9360"/>
            </w:tabs>
            <w:rPr>
              <w:rStyle w:val="Hyperlink"/>
              <w:noProof/>
            </w:rPr>
          </w:pPr>
          <w:hyperlink w:anchor="_Toc2116187368">
            <w:r w:rsidRPr="1F0A99F3" w:rsidR="1F0A99F3">
              <w:rPr>
                <w:rStyle w:val="Hyperlink"/>
              </w:rPr>
              <w:t>Description</w:t>
            </w:r>
            <w:r>
              <w:tab/>
            </w:r>
            <w:r>
              <w:fldChar w:fldCharType="begin"/>
            </w:r>
            <w:r>
              <w:instrText xml:space="preserve">PAGEREF _Toc2116187368 \h</w:instrText>
            </w:r>
            <w:r>
              <w:fldChar w:fldCharType="separate"/>
            </w:r>
            <w:r w:rsidRPr="1F0A99F3" w:rsidR="1F0A99F3">
              <w:rPr>
                <w:rStyle w:val="Hyperlink"/>
              </w:rPr>
              <w:t>17</w:t>
            </w:r>
            <w:r>
              <w:fldChar w:fldCharType="end"/>
            </w:r>
          </w:hyperlink>
        </w:p>
        <w:p w:rsidR="00D82A0A" w:rsidP="1F0A99F3" w:rsidRDefault="00000000" w14:paraId="6F3B473E" w14:textId="18D8F739">
          <w:pPr>
            <w:pStyle w:val="TOC3"/>
            <w:tabs>
              <w:tab w:val="right" w:leader="dot" w:pos="9360"/>
            </w:tabs>
            <w:rPr>
              <w:rStyle w:val="Hyperlink"/>
              <w:noProof/>
            </w:rPr>
          </w:pPr>
          <w:hyperlink w:anchor="_Toc125443734">
            <w:r w:rsidRPr="1F0A99F3" w:rsidR="1F0A99F3">
              <w:rPr>
                <w:rStyle w:val="Hyperlink"/>
              </w:rPr>
              <w:t>Analysis</w:t>
            </w:r>
            <w:r>
              <w:tab/>
            </w:r>
            <w:r>
              <w:fldChar w:fldCharType="begin"/>
            </w:r>
            <w:r>
              <w:instrText xml:space="preserve">PAGEREF _Toc125443734 \h</w:instrText>
            </w:r>
            <w:r>
              <w:fldChar w:fldCharType="separate"/>
            </w:r>
            <w:r w:rsidRPr="1F0A99F3" w:rsidR="1F0A99F3">
              <w:rPr>
                <w:rStyle w:val="Hyperlink"/>
              </w:rPr>
              <w:t>17</w:t>
            </w:r>
            <w:r>
              <w:fldChar w:fldCharType="end"/>
            </w:r>
          </w:hyperlink>
        </w:p>
        <w:p w:rsidR="00D82A0A" w:rsidP="1F0A99F3" w:rsidRDefault="00000000" w14:paraId="50290B89" w14:textId="581F7BC4">
          <w:pPr>
            <w:pStyle w:val="TOC1"/>
            <w:tabs>
              <w:tab w:val="right" w:leader="dot" w:pos="9360"/>
            </w:tabs>
            <w:rPr>
              <w:rStyle w:val="Hyperlink"/>
              <w:noProof/>
            </w:rPr>
          </w:pPr>
          <w:hyperlink w:anchor="_Toc75695810">
            <w:r w:rsidRPr="1F0A99F3" w:rsidR="1F0A99F3">
              <w:rPr>
                <w:rStyle w:val="Hyperlink"/>
              </w:rPr>
              <w:t>DB Documentation</w:t>
            </w:r>
            <w:r>
              <w:tab/>
            </w:r>
            <w:r>
              <w:fldChar w:fldCharType="begin"/>
            </w:r>
            <w:r>
              <w:instrText xml:space="preserve">PAGEREF _Toc75695810 \h</w:instrText>
            </w:r>
            <w:r>
              <w:fldChar w:fldCharType="separate"/>
            </w:r>
            <w:r w:rsidRPr="1F0A99F3" w:rsidR="1F0A99F3">
              <w:rPr>
                <w:rStyle w:val="Hyperlink"/>
              </w:rPr>
              <w:t>18</w:t>
            </w:r>
            <w:r>
              <w:fldChar w:fldCharType="end"/>
            </w:r>
          </w:hyperlink>
        </w:p>
        <w:p w:rsidR="00D82A0A" w:rsidP="1F0A99F3" w:rsidRDefault="00000000" w14:paraId="51AC63E8" w14:textId="5C1EC7C3">
          <w:pPr>
            <w:pStyle w:val="TOC2"/>
            <w:tabs>
              <w:tab w:val="right" w:leader="dot" w:pos="9360"/>
            </w:tabs>
            <w:rPr>
              <w:rStyle w:val="Hyperlink"/>
              <w:noProof/>
            </w:rPr>
          </w:pPr>
          <w:hyperlink w:anchor="_Toc657231115">
            <w:r w:rsidRPr="1F0A99F3" w:rsidR="1F0A99F3">
              <w:rPr>
                <w:rStyle w:val="Hyperlink"/>
              </w:rPr>
              <w:t>DB Description:</w:t>
            </w:r>
            <w:r>
              <w:tab/>
            </w:r>
            <w:r>
              <w:fldChar w:fldCharType="begin"/>
            </w:r>
            <w:r>
              <w:instrText xml:space="preserve">PAGEREF _Toc657231115 \h</w:instrText>
            </w:r>
            <w:r>
              <w:fldChar w:fldCharType="separate"/>
            </w:r>
            <w:r w:rsidRPr="1F0A99F3" w:rsidR="1F0A99F3">
              <w:rPr>
                <w:rStyle w:val="Hyperlink"/>
              </w:rPr>
              <w:t>18</w:t>
            </w:r>
            <w:r>
              <w:fldChar w:fldCharType="end"/>
            </w:r>
          </w:hyperlink>
        </w:p>
        <w:p w:rsidR="00D82A0A" w:rsidP="1F0A99F3" w:rsidRDefault="00000000" w14:paraId="5D818CA7" w14:textId="0055B109">
          <w:pPr>
            <w:pStyle w:val="TOC2"/>
            <w:tabs>
              <w:tab w:val="right" w:leader="dot" w:pos="9360"/>
            </w:tabs>
            <w:rPr>
              <w:rStyle w:val="Hyperlink"/>
              <w:noProof/>
            </w:rPr>
          </w:pPr>
          <w:hyperlink w:anchor="_Toc84042877">
            <w:r w:rsidRPr="1F0A99F3" w:rsidR="1F0A99F3">
              <w:rPr>
                <w:rStyle w:val="Hyperlink"/>
              </w:rPr>
              <w:t>DB Type:</w:t>
            </w:r>
            <w:r>
              <w:tab/>
            </w:r>
            <w:r>
              <w:fldChar w:fldCharType="begin"/>
            </w:r>
            <w:r>
              <w:instrText xml:space="preserve">PAGEREF _Toc84042877 \h</w:instrText>
            </w:r>
            <w:r>
              <w:fldChar w:fldCharType="separate"/>
            </w:r>
            <w:r w:rsidRPr="1F0A99F3" w:rsidR="1F0A99F3">
              <w:rPr>
                <w:rStyle w:val="Hyperlink"/>
              </w:rPr>
              <w:t>18</w:t>
            </w:r>
            <w:r>
              <w:fldChar w:fldCharType="end"/>
            </w:r>
          </w:hyperlink>
        </w:p>
        <w:p w:rsidR="00D82A0A" w:rsidP="1F0A99F3" w:rsidRDefault="00000000" w14:paraId="4DFDC68C" w14:textId="41C1D18C">
          <w:pPr>
            <w:pStyle w:val="TOC2"/>
            <w:tabs>
              <w:tab w:val="right" w:leader="dot" w:pos="9360"/>
            </w:tabs>
            <w:rPr>
              <w:rStyle w:val="Hyperlink"/>
              <w:noProof/>
            </w:rPr>
          </w:pPr>
          <w:hyperlink w:anchor="_Toc1508959567">
            <w:r w:rsidRPr="1F0A99F3" w:rsidR="1F0A99F3">
              <w:rPr>
                <w:rStyle w:val="Hyperlink"/>
              </w:rPr>
              <w:t>DB Tables</w:t>
            </w:r>
            <w:r>
              <w:tab/>
            </w:r>
            <w:r>
              <w:fldChar w:fldCharType="begin"/>
            </w:r>
            <w:r>
              <w:instrText xml:space="preserve">PAGEREF _Toc1508959567 \h</w:instrText>
            </w:r>
            <w:r>
              <w:fldChar w:fldCharType="separate"/>
            </w:r>
            <w:r w:rsidRPr="1F0A99F3" w:rsidR="1F0A99F3">
              <w:rPr>
                <w:rStyle w:val="Hyperlink"/>
              </w:rPr>
              <w:t>18</w:t>
            </w:r>
            <w:r>
              <w:fldChar w:fldCharType="end"/>
            </w:r>
          </w:hyperlink>
        </w:p>
        <w:p w:rsidR="00D82A0A" w:rsidP="1F0A99F3" w:rsidRDefault="00000000" w14:paraId="1BB6C792" w14:textId="70B3E739">
          <w:pPr>
            <w:pStyle w:val="TOC2"/>
            <w:tabs>
              <w:tab w:val="right" w:leader="dot" w:pos="9360"/>
            </w:tabs>
            <w:rPr>
              <w:rStyle w:val="Hyperlink"/>
              <w:noProof/>
            </w:rPr>
          </w:pPr>
          <w:hyperlink w:anchor="_Toc720262233">
            <w:r w:rsidRPr="1F0A99F3" w:rsidR="1F0A99F3">
              <w:rPr>
                <w:rStyle w:val="Hyperlink"/>
              </w:rPr>
              <w:t>DB Relationship Diagrams</w:t>
            </w:r>
            <w:r>
              <w:tab/>
            </w:r>
            <w:r>
              <w:fldChar w:fldCharType="begin"/>
            </w:r>
            <w:r>
              <w:instrText xml:space="preserve">PAGEREF _Toc720262233 \h</w:instrText>
            </w:r>
            <w:r>
              <w:fldChar w:fldCharType="separate"/>
            </w:r>
            <w:r w:rsidRPr="1F0A99F3" w:rsidR="1F0A99F3">
              <w:rPr>
                <w:rStyle w:val="Hyperlink"/>
              </w:rPr>
              <w:t>20</w:t>
            </w:r>
            <w:r>
              <w:fldChar w:fldCharType="end"/>
            </w:r>
          </w:hyperlink>
        </w:p>
        <w:p w:rsidR="00D82A0A" w:rsidP="1F0A99F3" w:rsidRDefault="00000000" w14:paraId="4E12F64B" w14:textId="6EFE9139">
          <w:pPr>
            <w:pStyle w:val="TOC1"/>
            <w:tabs>
              <w:tab w:val="right" w:leader="dot" w:pos="9360"/>
            </w:tabs>
            <w:rPr>
              <w:rStyle w:val="Hyperlink"/>
              <w:noProof/>
            </w:rPr>
          </w:pPr>
          <w:hyperlink w:anchor="_Toc462440982">
            <w:r w:rsidRPr="1F0A99F3" w:rsidR="1F0A99F3">
              <w:rPr>
                <w:rStyle w:val="Hyperlink"/>
              </w:rPr>
              <w:t>Forms and Screens</w:t>
            </w:r>
            <w:r>
              <w:tab/>
            </w:r>
            <w:r>
              <w:fldChar w:fldCharType="begin"/>
            </w:r>
            <w:r>
              <w:instrText xml:space="preserve">PAGEREF _Toc462440982 \h</w:instrText>
            </w:r>
            <w:r>
              <w:fldChar w:fldCharType="separate"/>
            </w:r>
            <w:r w:rsidRPr="1F0A99F3" w:rsidR="1F0A99F3">
              <w:rPr>
                <w:rStyle w:val="Hyperlink"/>
              </w:rPr>
              <w:t>20</w:t>
            </w:r>
            <w:r>
              <w:fldChar w:fldCharType="end"/>
            </w:r>
          </w:hyperlink>
        </w:p>
        <w:p w:rsidR="00D82A0A" w:rsidP="1F0A99F3" w:rsidRDefault="00000000" w14:paraId="487F754F" w14:textId="0C0EC8BE">
          <w:pPr>
            <w:pStyle w:val="TOC1"/>
            <w:tabs>
              <w:tab w:val="right" w:leader="dot" w:pos="9360"/>
            </w:tabs>
            <w:rPr>
              <w:rStyle w:val="Hyperlink"/>
              <w:noProof/>
            </w:rPr>
          </w:pPr>
          <w:hyperlink w:anchor="_Toc1195341407">
            <w:r w:rsidRPr="1F0A99F3" w:rsidR="1F0A99F3">
              <w:rPr>
                <w:rStyle w:val="Hyperlink"/>
              </w:rPr>
              <w:t>Known Issues</w:t>
            </w:r>
            <w:r>
              <w:tab/>
            </w:r>
            <w:r>
              <w:fldChar w:fldCharType="begin"/>
            </w:r>
            <w:r>
              <w:instrText xml:space="preserve">PAGEREF _Toc1195341407 \h</w:instrText>
            </w:r>
            <w:r>
              <w:fldChar w:fldCharType="separate"/>
            </w:r>
            <w:r w:rsidRPr="1F0A99F3" w:rsidR="1F0A99F3">
              <w:rPr>
                <w:rStyle w:val="Hyperlink"/>
              </w:rPr>
              <w:t>27</w:t>
            </w:r>
            <w:r>
              <w:fldChar w:fldCharType="end"/>
            </w:r>
          </w:hyperlink>
        </w:p>
        <w:p w:rsidR="1F0A99F3" w:rsidP="1F0A99F3" w:rsidRDefault="1F0A99F3" w14:paraId="0452B403" w14:textId="6BB48370">
          <w:pPr>
            <w:pStyle w:val="TOC1"/>
            <w:tabs>
              <w:tab w:val="right" w:leader="dot" w:pos="9360"/>
            </w:tabs>
            <w:rPr>
              <w:rStyle w:val="Hyperlink"/>
            </w:rPr>
          </w:pPr>
          <w:hyperlink w:anchor="_Toc1164663307">
            <w:r w:rsidRPr="1F0A99F3" w:rsidR="1F0A99F3">
              <w:rPr>
                <w:rStyle w:val="Hyperlink"/>
              </w:rPr>
              <w:t>Future Enhancements</w:t>
            </w:r>
            <w:r>
              <w:tab/>
            </w:r>
            <w:r>
              <w:fldChar w:fldCharType="begin"/>
            </w:r>
            <w:r>
              <w:instrText xml:space="preserve">PAGEREF _Toc1164663307 \h</w:instrText>
            </w:r>
            <w:r>
              <w:fldChar w:fldCharType="separate"/>
            </w:r>
            <w:r w:rsidRPr="1F0A99F3" w:rsidR="1F0A99F3">
              <w:rPr>
                <w:rStyle w:val="Hyperlink"/>
              </w:rPr>
              <w:t>28</w:t>
            </w:r>
            <w:r>
              <w:fldChar w:fldCharType="end"/>
            </w:r>
          </w:hyperlink>
        </w:p>
        <w:p w:rsidR="1F0A99F3" w:rsidP="1F0A99F3" w:rsidRDefault="1F0A99F3" w14:paraId="6ADE6CDA" w14:textId="0F40220D">
          <w:pPr>
            <w:pStyle w:val="TOC1"/>
            <w:tabs>
              <w:tab w:val="right" w:leader="dot" w:pos="9360"/>
            </w:tabs>
            <w:rPr>
              <w:rStyle w:val="Hyperlink"/>
            </w:rPr>
          </w:pPr>
          <w:hyperlink w:anchor="_Toc1932528514">
            <w:r w:rsidRPr="1F0A99F3" w:rsidR="1F0A99F3">
              <w:rPr>
                <w:rStyle w:val="Hyperlink"/>
              </w:rPr>
              <w:t>Other Resources</w:t>
            </w:r>
            <w:r>
              <w:tab/>
            </w:r>
            <w:r>
              <w:fldChar w:fldCharType="begin"/>
            </w:r>
            <w:r>
              <w:instrText xml:space="preserve">PAGEREF _Toc1932528514 \h</w:instrText>
            </w:r>
            <w:r>
              <w:fldChar w:fldCharType="separate"/>
            </w:r>
            <w:r w:rsidRPr="1F0A99F3" w:rsidR="1F0A99F3">
              <w:rPr>
                <w:rStyle w:val="Hyperlink"/>
              </w:rPr>
              <w:t>29</w:t>
            </w:r>
            <w:r>
              <w:fldChar w:fldCharType="end"/>
            </w:r>
          </w:hyperlink>
          <w:r>
            <w:fldChar w:fldCharType="end"/>
          </w:r>
        </w:p>
      </w:sdtContent>
    </w:sdt>
    <w:p w:rsidR="00493DFE" w:rsidRDefault="00493DFE" w14:paraId="5CC43E46" w14:textId="77777777"/>
    <w:p w:rsidR="00493DFE" w:rsidRDefault="00493DFE" w14:paraId="6F95F6D1" w14:textId="77777777">
      <w:pPr>
        <w:spacing w:after="160" w:line="259" w:lineRule="auto"/>
      </w:pPr>
      <w:r>
        <w:br w:type="page"/>
      </w:r>
    </w:p>
    <w:p w:rsidRPr="003F27B1" w:rsidR="00D92B59" w:rsidP="1F0A99F3" w:rsidRDefault="00D92B59" w14:paraId="672AA5A3" w14:textId="77777777">
      <w:pPr>
        <w:pStyle w:val="Heading1"/>
        <w:jc w:val="center"/>
        <w:rPr>
          <w:b w:val="1"/>
          <w:bCs w:val="1"/>
        </w:rPr>
      </w:pPr>
      <w:bookmarkStart w:name="_Toc389161619" w:id="117764171"/>
      <w:r w:rsidRPr="1F0A99F3" w:rsidR="00D92B59">
        <w:rPr>
          <w:b w:val="1"/>
          <w:bCs w:val="1"/>
        </w:rPr>
        <w:t>Abstract</w:t>
      </w:r>
      <w:bookmarkEnd w:id="117764171"/>
    </w:p>
    <w:p w:rsidR="1ABAFCAA" w:rsidP="1F0A99F3" w:rsidRDefault="1ABAFCAA" w14:paraId="03C66EB8" w14:textId="7652A578">
      <w:pPr>
        <w:spacing w:after="0" w:line="480" w:lineRule="auto"/>
      </w:pPr>
      <w:r w:rsidRPr="1F0A99F3" w:rsidR="1ABAFCAA">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single"/>
          <w:lang w:val="en-US"/>
        </w:rPr>
        <w:t>Introduction.</w:t>
      </w:r>
      <w:r w:rsidRPr="1F0A99F3" w:rsidR="1ABAFC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time continues, the world is slowly evolving to rely more on software. The software created is used on so many platforms with many different intended purposes. One place where software is implemented is at restaurants. For example, there is software that is created just to be used at restaurants to take orders, take payment and keep track of sales. It is intended to make a more smooth and efficient work environment. However, they are outdated and not always the most effective. </w:t>
      </w:r>
      <w:r w:rsidRPr="1F0A99F3" w:rsidR="1ABAFCAA">
        <w:rPr>
          <w:rFonts w:ascii="Times New Roman" w:hAnsi="Times New Roman" w:eastAsia="Times New Roman" w:cs="Times New Roman"/>
          <w:b w:val="1"/>
          <w:bCs w:val="1"/>
          <w:i w:val="1"/>
          <w:iCs w:val="1"/>
          <w:caps w:val="0"/>
          <w:smallCaps w:val="0"/>
          <w:strike w:val="0"/>
          <w:dstrike w:val="0"/>
          <w:noProof w:val="0"/>
          <w:sz w:val="24"/>
          <w:szCs w:val="24"/>
          <w:u w:val="single"/>
          <w:lang w:val="en-US"/>
        </w:rPr>
        <w:t xml:space="preserve">Problem. </w:t>
      </w:r>
      <w:r w:rsidRPr="1F0A99F3" w:rsidR="1ABAFC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Many restaurants nowadays still write down orders. We intend to create software that takes orders and saves everything to a database that can be retrieved later. There is software that does this however their UI systems tend to be very confusing. Ours will not. We intend to cut the time to learn down and create places to aid the waitress. This is how our solution to these problems revolutionize how restaurants operate. </w:t>
      </w:r>
      <w:r w:rsidRPr="1F0A99F3" w:rsidR="1ABAFCAA">
        <w:rPr>
          <w:rFonts w:ascii="Times New Roman" w:hAnsi="Times New Roman" w:eastAsia="Times New Roman" w:cs="Times New Roman"/>
          <w:b w:val="1"/>
          <w:bCs w:val="1"/>
          <w:i w:val="1"/>
          <w:iCs w:val="1"/>
          <w:caps w:val="0"/>
          <w:smallCaps w:val="0"/>
          <w:strike w:val="0"/>
          <w:dstrike w:val="0"/>
          <w:noProof w:val="0"/>
          <w:sz w:val="24"/>
          <w:szCs w:val="24"/>
          <w:u w:val="single"/>
          <w:lang w:val="en-US"/>
        </w:rPr>
        <w:t>Interdisciplinary.</w:t>
      </w:r>
      <w:r w:rsidRPr="1F0A99F3" w:rsidR="1ABAFCAA">
        <w:rPr>
          <w:rFonts w:ascii="Times New Roman" w:hAnsi="Times New Roman" w:eastAsia="Times New Roman" w:cs="Times New Roman"/>
          <w:b w:val="0"/>
          <w:bCs w:val="0"/>
          <w:i w:val="0"/>
          <w:iCs w:val="0"/>
          <w:caps w:val="0"/>
          <w:smallCaps w:val="0"/>
          <w:strike w:val="0"/>
          <w:dstrike w:val="0"/>
          <w:noProof w:val="0"/>
          <w:sz w:val="24"/>
          <w:szCs w:val="24"/>
          <w:u w:val="none"/>
          <w:lang w:val="en-US"/>
        </w:rPr>
        <w:t xml:space="preserve"> This project will affect culinary arts and business administration. This system will allow for more affective transactions for food services. Our system allows the businesses to handle everything with our software from the waitresses/waiters to the chefs and then finally to the managers to oversee everything. Our system is specifically designed for businesses that practice culinary arts. Our system will display all the orders to a screen for the chefs to know what to make. </w:t>
      </w:r>
      <w:r w:rsidRPr="1F0A99F3" w:rsidR="1ABAFCAA">
        <w:rPr>
          <w:rFonts w:ascii="Times New Roman" w:hAnsi="Times New Roman" w:eastAsia="Times New Roman" w:cs="Times New Roman"/>
          <w:b w:val="1"/>
          <w:bCs w:val="1"/>
          <w:i w:val="1"/>
          <w:iCs w:val="1"/>
          <w:caps w:val="0"/>
          <w:smallCaps w:val="0"/>
          <w:strike w:val="0"/>
          <w:dstrike w:val="0"/>
          <w:noProof w:val="0"/>
          <w:sz w:val="24"/>
          <w:szCs w:val="24"/>
          <w:u w:val="single"/>
          <w:lang w:val="en-US"/>
        </w:rPr>
        <w:t>Body.</w:t>
      </w:r>
      <w:r w:rsidRPr="1F0A99F3" w:rsidR="1ABAFCAA">
        <w:rPr>
          <w:rFonts w:ascii="Times New Roman" w:hAnsi="Times New Roman" w:eastAsia="Times New Roman" w:cs="Times New Roman"/>
          <w:b w:val="0"/>
          <w:bCs w:val="0"/>
          <w:i w:val="0"/>
          <w:iCs w:val="0"/>
          <w:caps w:val="0"/>
          <w:smallCaps w:val="0"/>
          <w:strike w:val="0"/>
          <w:dstrike w:val="0"/>
          <w:noProof w:val="0"/>
          <w:sz w:val="24"/>
          <w:szCs w:val="24"/>
          <w:u w:val="none"/>
          <w:lang w:val="en-US"/>
        </w:rPr>
        <w:t xml:space="preserve"> This system will be used for Surface pro or any windows touchscreen, o</w:t>
      </w:r>
      <w:r w:rsidRPr="1F0A99F3" w:rsidR="1ABAFC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ur system will be developed using Java as a language, and its GUI will be made by java swing. Our system will first allow employees to log in using our clock-in feature. When the restaurant is up and running the waitresses/waiters will be able to take orders; this includes dine in orders, and pickups orders, which can be taken by phone or through walk-ins. Dine in orders will be taken via tablet with our system software installed; orders will be identified with the table number displayed on it. Pickup orders can only be taken by a computer assigned with a register; this order will need a name and phone number to be placed for easy finding later. Once the order is complete, it is then sent to the server which is then sent to the kitchen to be displayed on the screens. When the food is done the kitchen staff sends a notification to the waitress/waiter that the order is done so it can be picked up and taken to the correct table. There will be no confusion as to what order goes to what table because the table number will be on the order from when it was initially placed. Finally, customers who dine in and are done with their meals will then pay; they can either pay by card or by cash. If they choose to pay with card, the waitress/waiter will be able to enter the card information with the tablet without moving a inch from the table. However, if the customer wants to pay using cash, the waitress/waiter will have to go to a cash register station, pull up the order, and ring them out getting proper change then returning it to the customer. On the other hand, for pick up orders the waitress/waiter at the register will have to search the order by name or phone number, then ring the customer out with their desired payment type. Lastly if any device becomes faulty it doesn’t matter because once there is a new device it can pick up from where it left off using the database features.</w:t>
      </w:r>
      <w:r w:rsidRPr="1F0A99F3" w:rsidR="1ABAFCAA">
        <w:rPr>
          <w:rFonts w:ascii="Times New Roman" w:hAnsi="Times New Roman" w:eastAsia="Times New Roman" w:cs="Times New Roman"/>
          <w:b w:val="1"/>
          <w:bCs w:val="1"/>
          <w:i w:val="1"/>
          <w:iCs w:val="1"/>
          <w:caps w:val="0"/>
          <w:smallCaps w:val="0"/>
          <w:strike w:val="0"/>
          <w:dstrike w:val="0"/>
          <w:noProof w:val="0"/>
          <w:sz w:val="24"/>
          <w:szCs w:val="24"/>
          <w:u w:val="single"/>
          <w:lang w:val="en-US"/>
        </w:rPr>
        <w:t xml:space="preserve"> Results. </w:t>
      </w:r>
      <w:r w:rsidRPr="1F0A99F3" w:rsidR="1ABAFCAA">
        <w:rPr>
          <w:rFonts w:ascii="Times New Roman" w:hAnsi="Times New Roman" w:eastAsia="Times New Roman" w:cs="Times New Roman"/>
          <w:b w:val="0"/>
          <w:bCs w:val="0"/>
          <w:i w:val="0"/>
          <w:iCs w:val="0"/>
          <w:caps w:val="0"/>
          <w:smallCaps w:val="0"/>
          <w:strike w:val="0"/>
          <w:dstrike w:val="0"/>
          <w:noProof w:val="0"/>
          <w:sz w:val="24"/>
          <w:szCs w:val="24"/>
          <w:u w:val="none"/>
          <w:lang w:val="en-US"/>
        </w:rPr>
        <w:t xml:space="preserve">The users of our system will be the kitchen staff, the waitresses/waiters, and the manager. Our system is designed differently for each user’s needs; each user type will be given a UI that corresponds to their job’s roles. This means that the chef who logs in won't be able to make an order like a waitress/waiter. However, the manager is given access to all features as the overseer. The manager is also allowed to modify pay, see everyone's clock in/out logs, order history, and customer info. </w:t>
      </w:r>
      <w:r w:rsidRPr="1F0A99F3" w:rsidR="1ABAFCAA">
        <w:rPr>
          <w:rFonts w:ascii="Times New Roman" w:hAnsi="Times New Roman" w:eastAsia="Times New Roman" w:cs="Times New Roman"/>
          <w:b w:val="1"/>
          <w:bCs w:val="1"/>
          <w:i w:val="1"/>
          <w:iCs w:val="1"/>
          <w:caps w:val="0"/>
          <w:smallCaps w:val="0"/>
          <w:strike w:val="0"/>
          <w:dstrike w:val="0"/>
          <w:noProof w:val="0"/>
          <w:sz w:val="24"/>
          <w:szCs w:val="24"/>
          <w:u w:val="single"/>
          <w:lang w:val="en-US"/>
        </w:rPr>
        <w:t>Conclusion.</w:t>
      </w:r>
      <w:r w:rsidRPr="1F0A99F3" w:rsidR="1ABAFCAA">
        <w:rPr>
          <w:rFonts w:ascii="Times New Roman" w:hAnsi="Times New Roman" w:eastAsia="Times New Roman" w:cs="Times New Roman"/>
          <w:b w:val="0"/>
          <w:bCs w:val="0"/>
          <w:i w:val="0"/>
          <w:iCs w:val="0"/>
          <w:caps w:val="0"/>
          <w:smallCaps w:val="0"/>
          <w:strike w:val="0"/>
          <w:dstrike w:val="0"/>
          <w:noProof w:val="0"/>
          <w:sz w:val="24"/>
          <w:szCs w:val="24"/>
          <w:u w:val="none"/>
          <w:lang w:val="en-US"/>
        </w:rPr>
        <w:t xml:space="preserve"> As software is becoming increasingly dominant in the world it's important to keep up with the times. Most restaurants today still use outdated methods, like writing down orders, to accomplish their goals. Our system, as explained, is designed to completely overhaul this and make everything simpler and easier.  </w:t>
      </w:r>
    </w:p>
    <w:p w:rsidR="1F0A99F3" w:rsidP="1F0A99F3" w:rsidRDefault="1F0A99F3" w14:paraId="7DF636A1" w14:textId="1CF5D442">
      <w:pPr>
        <w:pStyle w:val="Normal"/>
      </w:pPr>
    </w:p>
    <w:p w:rsidRPr="0085586E" w:rsidR="0085586E" w:rsidP="0085586E" w:rsidRDefault="0085586E" w14:paraId="19812AF7" w14:textId="77777777"/>
    <w:p w:rsidR="00BA1BDA" w:rsidRDefault="00BA1BDA" w14:paraId="0B5A01C0" w14:textId="77777777">
      <w:pPr>
        <w:spacing w:after="160" w:line="259" w:lineRule="auto"/>
      </w:pPr>
      <w:r>
        <w:br w:type="page"/>
      </w:r>
    </w:p>
    <w:p w:rsidRPr="00EA4C17" w:rsidR="00D46365" w:rsidP="00BA1BDA" w:rsidRDefault="00BA1BDA" w14:paraId="1701E92F" w14:textId="77777777">
      <w:pPr>
        <w:pStyle w:val="Heading1"/>
        <w:jc w:val="center"/>
      </w:pPr>
      <w:bookmarkStart w:name="_Toc639753068" w:id="1449839342"/>
      <w:r w:rsidR="00BA1BDA">
        <w:rPr/>
        <w:t>System Documentation</w:t>
      </w:r>
      <w:bookmarkEnd w:id="1449839342"/>
    </w:p>
    <w:p w:rsidR="001F3A73" w:rsidP="00BA1BDA" w:rsidRDefault="001F3A73" w14:paraId="3F5B8006" w14:textId="77777777">
      <w:pPr>
        <w:pStyle w:val="Heading2"/>
      </w:pPr>
      <w:bookmarkStart w:name="_Toc780553406" w:id="1430318171"/>
      <w:r w:rsidR="001F3A73">
        <w:rPr/>
        <w:t>System Overview</w:t>
      </w:r>
      <w:bookmarkEnd w:id="1430318171"/>
    </w:p>
    <w:p w:rsidRPr="009D13AA" w:rsidR="001F3A73" w:rsidP="001F3A73" w:rsidRDefault="001F3A73" w14:paraId="344B38C0" w14:textId="6D66DCDA">
      <w:r w:rsidR="001F3A73">
        <w:rPr/>
        <w:t>Describe your system and explain the design approach/principles taken to define your solution.</w:t>
      </w:r>
    </w:p>
    <w:p w:rsidR="1283B27A" w:rsidP="1F0A99F3" w:rsidRDefault="1283B27A" w14:paraId="3309D5EF" w14:textId="45277602">
      <w:pPr>
        <w:pStyle w:val="Normal"/>
      </w:pPr>
      <w:r w:rsidR="1283B27A">
        <w:rPr/>
        <w:t>Our system allows Waitstaff to log in orders and send them to the database. Once in the database t</w:t>
      </w:r>
      <w:r w:rsidR="1283B27A">
        <w:rPr/>
        <w:t>h</w:t>
      </w:r>
      <w:r w:rsidR="1283B27A">
        <w:rPr/>
        <w:t>e</w:t>
      </w:r>
      <w:r w:rsidR="1283B27A">
        <w:rPr/>
        <w:t xml:space="preserve"> </w:t>
      </w:r>
      <w:r w:rsidR="1283B27A">
        <w:rPr/>
        <w:t xml:space="preserve">kitchen staff </w:t>
      </w:r>
      <w:r w:rsidR="6508F84A">
        <w:rPr/>
        <w:t xml:space="preserve">then makes the order. Once it deletes it from the table and adds it into another table. </w:t>
      </w:r>
      <w:r w:rsidR="26641319">
        <w:rPr/>
        <w:t xml:space="preserve">In the waitress UI they </w:t>
      </w:r>
      <w:proofErr w:type="gramStart"/>
      <w:r w:rsidR="26641319">
        <w:rPr/>
        <w:t>are able to</w:t>
      </w:r>
      <w:proofErr w:type="gramEnd"/>
      <w:r w:rsidR="26641319">
        <w:rPr/>
        <w:t xml:space="preserve"> search for orders that are completed by the k</w:t>
      </w:r>
      <w:r w:rsidR="2BD7AEB1">
        <w:rPr/>
        <w:t>itchen and grab them and serve customers</w:t>
      </w:r>
      <w:r w:rsidR="4A4C083F">
        <w:rPr/>
        <w:t xml:space="preserve">. </w:t>
      </w:r>
      <w:r w:rsidR="17F01DB4">
        <w:rPr/>
        <w:t>Once served and done the waitstaff can only pay using credit card for the order. If the cus</w:t>
      </w:r>
      <w:r w:rsidR="594B3882">
        <w:rPr/>
        <w:t>tomers want to use cash, then the order must be searched by the cashier to authorize the cash transaction.</w:t>
      </w:r>
      <w:r w:rsidR="52B0657C">
        <w:rPr/>
        <w:t xml:space="preserve"> Mangers </w:t>
      </w:r>
      <w:proofErr w:type="gramStart"/>
      <w:r w:rsidR="52B0657C">
        <w:rPr/>
        <w:t>are able to</w:t>
      </w:r>
      <w:proofErr w:type="gramEnd"/>
      <w:r w:rsidR="52B0657C">
        <w:rPr/>
        <w:t xml:space="preserve"> assist the staff by logging in to their own screens.</w:t>
      </w:r>
    </w:p>
    <w:p w:rsidRPr="001F3A73" w:rsidR="001F3A73" w:rsidP="001F3A73" w:rsidRDefault="001F3A73" w14:paraId="44CCFE08" w14:textId="77777777"/>
    <w:p w:rsidR="00BA1BDA" w:rsidP="00BA1BDA" w:rsidRDefault="00BA1BDA" w14:paraId="073A6269" w14:textId="6A12E044">
      <w:pPr>
        <w:pStyle w:val="Heading2"/>
      </w:pPr>
      <w:bookmarkStart w:name="_Toc281409494" w:id="987048447"/>
      <w:r w:rsidR="00BA1BDA">
        <w:rPr/>
        <w:t>System Diagram</w:t>
      </w:r>
      <w:bookmarkEnd w:id="987048447"/>
    </w:p>
    <w:p w:rsidR="00BA1BDA" w:rsidP="1F0A99F3" w:rsidRDefault="00BA1BDA" w14:paraId="63B08BB5" w14:textId="0C7E3B30">
      <w:pPr>
        <w:pStyle w:val="Normal"/>
      </w:pPr>
      <w:r w:rsidR="52F890B7">
        <w:drawing>
          <wp:inline wp14:editId="41AC6F60" wp14:anchorId="34A0797C">
            <wp:extent cx="6291743" cy="2857500"/>
            <wp:effectExtent l="0" t="0" r="0" b="0"/>
            <wp:docPr id="620088452" name="" title=""/>
            <wp:cNvGraphicFramePr>
              <a:graphicFrameLocks noChangeAspect="1"/>
            </wp:cNvGraphicFramePr>
            <a:graphic>
              <a:graphicData uri="http://schemas.openxmlformats.org/drawingml/2006/picture">
                <pic:pic>
                  <pic:nvPicPr>
                    <pic:cNvPr id="0" name=""/>
                    <pic:cNvPicPr/>
                  </pic:nvPicPr>
                  <pic:blipFill>
                    <a:blip r:embed="R43d3776c3a084a97">
                      <a:extLst>
                        <a:ext xmlns:a="http://schemas.openxmlformats.org/drawingml/2006/main" uri="{28A0092B-C50C-407E-A947-70E740481C1C}">
                          <a14:useLocalDpi val="0"/>
                        </a:ext>
                      </a:extLst>
                    </a:blip>
                    <a:stretch>
                      <a:fillRect/>
                    </a:stretch>
                  </pic:blipFill>
                  <pic:spPr>
                    <a:xfrm>
                      <a:off x="0" y="0"/>
                      <a:ext cx="6291743" cy="2857500"/>
                    </a:xfrm>
                    <a:prstGeom prst="rect">
                      <a:avLst/>
                    </a:prstGeom>
                  </pic:spPr>
                </pic:pic>
              </a:graphicData>
            </a:graphic>
          </wp:inline>
        </w:drawing>
      </w:r>
    </w:p>
    <w:p w:rsidR="00BA1BDA" w:rsidP="1F0A99F3" w:rsidRDefault="00BA1BDA" w14:paraId="06EC89C1" w14:textId="5276E481">
      <w:pPr>
        <w:pStyle w:val="Heading2"/>
        <w:rPr>
          <w:color w:val="5B9BD5" w:themeColor="accent1" w:themeTint="FF" w:themeShade="FF"/>
        </w:rPr>
      </w:pPr>
      <w:bookmarkStart w:name="_Toc1438662655" w:id="838632894"/>
      <w:r w:rsidR="00BA1BDA">
        <w:rPr/>
        <w:t>System Inputs:</w:t>
      </w:r>
      <w:r w:rsidR="0D3EF34E">
        <w:rPr/>
        <w:t xml:space="preserve"> </w:t>
      </w:r>
      <w:bookmarkEnd w:id="838632894"/>
    </w:p>
    <w:p w:rsidR="6D2C0674" w:rsidP="1F0A99F3" w:rsidRDefault="6D2C0674" w14:paraId="70EA4A5F" w14:textId="5E88189D">
      <w:pPr>
        <w:pStyle w:val="Normal"/>
        <w:bidi w:val="0"/>
        <w:spacing w:before="0" w:beforeAutospacing="off" w:after="0" w:afterAutospacing="off" w:line="480" w:lineRule="auto"/>
        <w:ind w:left="0" w:right="0"/>
        <w:jc w:val="left"/>
        <w:rPr>
          <w:noProof w:val="0"/>
          <w:lang w:val="en-US"/>
        </w:rPr>
      </w:pPr>
      <w:r w:rsidRPr="1F0A99F3" w:rsidR="6D2C0674">
        <w:rPr>
          <w:noProof w:val="0"/>
          <w:lang w:val="en-US"/>
        </w:rPr>
        <w:t>Login</w:t>
      </w:r>
      <w:r w:rsidRPr="1F0A99F3" w:rsidR="7493217C">
        <w:rPr>
          <w:noProof w:val="0"/>
          <w:lang w:val="en-US"/>
        </w:rPr>
        <w:t xml:space="preserve"> Interface:</w:t>
      </w:r>
    </w:p>
    <w:p w:rsidR="721D8EC4" w:rsidP="1F0A99F3" w:rsidRDefault="721D8EC4" w14:paraId="15195A68" w14:textId="36ED941E">
      <w:pPr>
        <w:pStyle w:val="ListParagraph"/>
        <w:numPr>
          <w:ilvl w:val="0"/>
          <w:numId w:val="1"/>
        </w:numPr>
        <w:rPr/>
      </w:pPr>
      <w:r w:rsidR="721D8EC4">
        <w:rPr/>
        <w:t>Login</w:t>
      </w:r>
    </w:p>
    <w:p w:rsidR="220DDBAC" w:rsidP="1F0A99F3" w:rsidRDefault="220DDBAC" w14:paraId="35D02C5F" w14:textId="1C4CF242">
      <w:pPr>
        <w:pStyle w:val="ListParagraph"/>
        <w:numPr>
          <w:ilvl w:val="1"/>
          <w:numId w:val="1"/>
        </w:numPr>
        <w:rPr/>
      </w:pPr>
      <w:r w:rsidR="220DDBAC">
        <w:rPr/>
        <w:t>Kitchen Login</w:t>
      </w:r>
    </w:p>
    <w:p w:rsidR="721D8EC4" w:rsidP="1F0A99F3" w:rsidRDefault="721D8EC4" w14:paraId="012B0ED9" w14:textId="1F7CF724">
      <w:pPr>
        <w:pStyle w:val="ListParagraph"/>
        <w:numPr>
          <w:ilvl w:val="1"/>
          <w:numId w:val="1"/>
        </w:numPr>
        <w:rPr/>
      </w:pPr>
      <w:r w:rsidR="721D8EC4">
        <w:rPr/>
        <w:t>Waitstaff Login</w:t>
      </w:r>
    </w:p>
    <w:p w:rsidR="293D1464" w:rsidP="1F0A99F3" w:rsidRDefault="293D1464" w14:paraId="3006A340" w14:textId="5BFB8184">
      <w:pPr>
        <w:pStyle w:val="ListParagraph"/>
        <w:numPr>
          <w:ilvl w:val="1"/>
          <w:numId w:val="1"/>
        </w:numPr>
        <w:rPr/>
      </w:pPr>
      <w:r w:rsidR="293D1464">
        <w:rPr/>
        <w:t>Manager Login</w:t>
      </w:r>
    </w:p>
    <w:p w:rsidR="186CDD89" w:rsidP="1F0A99F3" w:rsidRDefault="186CDD89" w14:paraId="42A9BACF" w14:textId="2632157D">
      <w:pPr>
        <w:pStyle w:val="ListParagraph"/>
        <w:numPr>
          <w:ilvl w:val="0"/>
          <w:numId w:val="1"/>
        </w:numPr>
        <w:rPr/>
      </w:pPr>
      <w:r w:rsidR="186CDD89">
        <w:rPr/>
        <w:t>Clock in</w:t>
      </w:r>
    </w:p>
    <w:p w:rsidR="39DB6F96" w:rsidP="1F0A99F3" w:rsidRDefault="39DB6F96" w14:paraId="00EB04F1" w14:textId="63C50CA7">
      <w:pPr>
        <w:pStyle w:val="ListParagraph"/>
        <w:numPr>
          <w:ilvl w:val="1"/>
          <w:numId w:val="1"/>
        </w:numPr>
        <w:rPr/>
      </w:pPr>
      <w:r w:rsidR="39DB6F96">
        <w:rPr/>
        <w:t>Kitchen Clock in</w:t>
      </w:r>
    </w:p>
    <w:p w:rsidR="39DB6F96" w:rsidP="1F0A99F3" w:rsidRDefault="39DB6F96" w14:paraId="391D15F8" w14:textId="01F16EE5">
      <w:pPr>
        <w:pStyle w:val="ListParagraph"/>
        <w:numPr>
          <w:ilvl w:val="1"/>
          <w:numId w:val="1"/>
        </w:numPr>
        <w:rPr/>
      </w:pPr>
      <w:r w:rsidR="39DB6F96">
        <w:rPr/>
        <w:t>Waitstaff Login Clock in</w:t>
      </w:r>
    </w:p>
    <w:p w:rsidR="39DB6F96" w:rsidP="1F0A99F3" w:rsidRDefault="39DB6F96" w14:paraId="4487B0A1" w14:textId="515A3C04">
      <w:pPr>
        <w:pStyle w:val="ListParagraph"/>
        <w:numPr>
          <w:ilvl w:val="1"/>
          <w:numId w:val="1"/>
        </w:numPr>
        <w:rPr/>
      </w:pPr>
      <w:r w:rsidR="39DB6F96">
        <w:rPr/>
        <w:t>Manager Login Clock in</w:t>
      </w:r>
    </w:p>
    <w:p w:rsidR="091B6736" w:rsidRDefault="091B6736" w14:paraId="72C9B972" w14:textId="4B021BCF">
      <w:r w:rsidR="091B6736">
        <w:rPr/>
        <w:t>Kitchen Interface:</w:t>
      </w:r>
    </w:p>
    <w:p w:rsidR="5A259C10" w:rsidP="1F0A99F3" w:rsidRDefault="5A259C10" w14:paraId="29321957" w14:textId="6CAF4CDB">
      <w:pPr>
        <w:pStyle w:val="ListParagraph"/>
        <w:numPr>
          <w:ilvl w:val="0"/>
          <w:numId w:val="15"/>
        </w:numPr>
        <w:rPr/>
      </w:pPr>
      <w:r w:rsidR="5A259C10">
        <w:rPr/>
        <w:t>Click order</w:t>
      </w:r>
    </w:p>
    <w:p w:rsidR="5A259C10" w:rsidP="1F0A99F3" w:rsidRDefault="5A259C10" w14:paraId="63765174" w14:textId="72F53AA2">
      <w:pPr>
        <w:pStyle w:val="ListParagraph"/>
        <w:numPr>
          <w:ilvl w:val="0"/>
          <w:numId w:val="15"/>
        </w:numPr>
        <w:rPr/>
      </w:pPr>
      <w:r w:rsidR="5A259C10">
        <w:rPr/>
        <w:t>Mark item as done</w:t>
      </w:r>
    </w:p>
    <w:p w:rsidR="5A259C10" w:rsidP="1F0A99F3" w:rsidRDefault="5A259C10" w14:paraId="2A401E74" w14:textId="393EFBE9">
      <w:pPr>
        <w:pStyle w:val="ListParagraph"/>
        <w:numPr>
          <w:ilvl w:val="0"/>
          <w:numId w:val="15"/>
        </w:numPr>
        <w:rPr/>
      </w:pPr>
      <w:r w:rsidR="5A259C10">
        <w:rPr/>
        <w:t>Mark order</w:t>
      </w:r>
      <w:r w:rsidR="5A259C10">
        <w:rPr/>
        <w:t xml:space="preserve"> as complete</w:t>
      </w:r>
    </w:p>
    <w:p w:rsidR="091B6736" w:rsidRDefault="091B6736" w14:paraId="01834CDB" w14:textId="207E7350">
      <w:r w:rsidR="091B6736">
        <w:rPr/>
        <w:t>Waitstaff Interface:</w:t>
      </w:r>
    </w:p>
    <w:p w:rsidR="6F57F41C" w:rsidP="1F0A99F3" w:rsidRDefault="6F57F41C" w14:paraId="7FC018F4" w14:textId="2698F5B2">
      <w:pPr>
        <w:pStyle w:val="ListParagraph"/>
        <w:numPr>
          <w:ilvl w:val="0"/>
          <w:numId w:val="17"/>
        </w:numPr>
        <w:rPr/>
      </w:pPr>
      <w:r w:rsidR="6F57F41C">
        <w:rPr/>
        <w:t>Add item</w:t>
      </w:r>
    </w:p>
    <w:p w:rsidR="13651EC4" w:rsidP="1F0A99F3" w:rsidRDefault="13651EC4" w14:paraId="00601D12" w14:textId="07FA85DD">
      <w:pPr>
        <w:pStyle w:val="ListParagraph"/>
        <w:numPr>
          <w:ilvl w:val="0"/>
          <w:numId w:val="17"/>
        </w:numPr>
        <w:rPr/>
      </w:pPr>
      <w:r w:rsidR="13651EC4">
        <w:rPr/>
        <w:t>D</w:t>
      </w:r>
      <w:r w:rsidR="6F57F41C">
        <w:rPr/>
        <w:t>elete item</w:t>
      </w:r>
    </w:p>
    <w:p w:rsidR="07706CCB" w:rsidP="1F0A99F3" w:rsidRDefault="07706CCB" w14:paraId="0815DF0F" w14:textId="25BFB59A">
      <w:pPr>
        <w:pStyle w:val="ListParagraph"/>
        <w:numPr>
          <w:ilvl w:val="0"/>
          <w:numId w:val="17"/>
        </w:numPr>
        <w:rPr/>
      </w:pPr>
      <w:r w:rsidR="07706CCB">
        <w:rPr/>
        <w:t>A</w:t>
      </w:r>
      <w:r w:rsidR="6F57F41C">
        <w:rPr/>
        <w:t>dd note</w:t>
      </w:r>
    </w:p>
    <w:p w:rsidR="0FE9E4D5" w:rsidP="1F0A99F3" w:rsidRDefault="0FE9E4D5" w14:paraId="196DB18B" w14:textId="73371E54">
      <w:pPr>
        <w:pStyle w:val="ListParagraph"/>
        <w:numPr>
          <w:ilvl w:val="0"/>
          <w:numId w:val="17"/>
        </w:numPr>
        <w:rPr/>
      </w:pPr>
      <w:r w:rsidR="0FE9E4D5">
        <w:rPr/>
        <w:t>C</w:t>
      </w:r>
      <w:r w:rsidR="6F57F41C">
        <w:rPr/>
        <w:t>lear order</w:t>
      </w:r>
    </w:p>
    <w:p w:rsidR="1EC81E5B" w:rsidP="1F0A99F3" w:rsidRDefault="1EC81E5B" w14:paraId="5B0938FB" w14:textId="3C1486CD">
      <w:pPr>
        <w:pStyle w:val="ListParagraph"/>
        <w:numPr>
          <w:ilvl w:val="0"/>
          <w:numId w:val="17"/>
        </w:numPr>
        <w:rPr/>
      </w:pPr>
      <w:r w:rsidR="1EC81E5B">
        <w:rPr/>
        <w:t>T</w:t>
      </w:r>
      <w:r w:rsidR="6F57F41C">
        <w:rPr/>
        <w:t>ake payment</w:t>
      </w:r>
    </w:p>
    <w:p w:rsidR="4DD5CC47" w:rsidP="1F0A99F3" w:rsidRDefault="4DD5CC47" w14:paraId="22ECCFA9" w14:textId="23EA73CA">
      <w:pPr>
        <w:pStyle w:val="ListParagraph"/>
        <w:numPr>
          <w:ilvl w:val="0"/>
          <w:numId w:val="17"/>
        </w:numPr>
        <w:rPr/>
      </w:pPr>
      <w:r w:rsidR="4DD5CC47">
        <w:rPr/>
        <w:t>C</w:t>
      </w:r>
      <w:r w:rsidR="6F57F41C">
        <w:rPr/>
        <w:t>omplete order</w:t>
      </w:r>
    </w:p>
    <w:p w:rsidR="67DA9AF8" w:rsidRDefault="67DA9AF8" w14:paraId="7918E164" w14:textId="3A245893">
      <w:r w:rsidR="67DA9AF8">
        <w:rPr/>
        <w:t>Manager Interface:</w:t>
      </w:r>
    </w:p>
    <w:p w:rsidR="67DA9AF8" w:rsidP="1F0A99F3" w:rsidRDefault="67DA9AF8" w14:paraId="4876A10C" w14:textId="3A228CBB">
      <w:pPr>
        <w:pStyle w:val="ListParagraph"/>
        <w:numPr>
          <w:ilvl w:val="0"/>
          <w:numId w:val="18"/>
        </w:numPr>
        <w:rPr/>
      </w:pPr>
      <w:r w:rsidR="67DA9AF8">
        <w:rPr/>
        <w:t>Use kitchen interface</w:t>
      </w:r>
    </w:p>
    <w:p w:rsidR="67DA9AF8" w:rsidP="1F0A99F3" w:rsidRDefault="67DA9AF8" w14:paraId="6134D693" w14:textId="453A3410">
      <w:pPr>
        <w:pStyle w:val="ListParagraph"/>
        <w:numPr>
          <w:ilvl w:val="0"/>
          <w:numId w:val="18"/>
        </w:numPr>
        <w:rPr/>
      </w:pPr>
      <w:r w:rsidR="67DA9AF8">
        <w:rPr/>
        <w:t>Use waitstaff interface</w:t>
      </w:r>
    </w:p>
    <w:p w:rsidR="67DA9AF8" w:rsidP="1F0A99F3" w:rsidRDefault="67DA9AF8" w14:paraId="25F16CAE" w14:textId="67BFC245">
      <w:pPr>
        <w:pStyle w:val="ListParagraph"/>
        <w:numPr>
          <w:ilvl w:val="0"/>
          <w:numId w:val="18"/>
        </w:numPr>
        <w:rPr/>
      </w:pPr>
      <w:r w:rsidR="67DA9AF8">
        <w:rPr/>
        <w:t>Create new employee user interface</w:t>
      </w:r>
    </w:p>
    <w:p w:rsidR="4B1C9EDC" w:rsidP="1F0A99F3" w:rsidRDefault="4B1C9EDC" w14:paraId="0521273E" w14:textId="046ACD43">
      <w:pPr>
        <w:pStyle w:val="ListParagraph"/>
        <w:numPr>
          <w:ilvl w:val="1"/>
          <w:numId w:val="18"/>
        </w:numPr>
        <w:rPr/>
      </w:pPr>
      <w:r w:rsidR="4B1C9EDC">
        <w:rPr/>
        <w:t xml:space="preserve">Enter name, job title, wage, id number, </w:t>
      </w:r>
      <w:r w:rsidR="7D788967">
        <w:rPr/>
        <w:t xml:space="preserve">and </w:t>
      </w:r>
      <w:r w:rsidR="4B1C9EDC">
        <w:rPr/>
        <w:t>hours</w:t>
      </w:r>
    </w:p>
    <w:p w:rsidR="54396ADD" w:rsidP="1F0A99F3" w:rsidRDefault="54396ADD" w14:paraId="14917684" w14:textId="25CB6E6D">
      <w:pPr>
        <w:pStyle w:val="ListParagraph"/>
        <w:numPr>
          <w:ilvl w:val="0"/>
          <w:numId w:val="18"/>
        </w:numPr>
        <w:rPr/>
      </w:pPr>
      <w:r w:rsidR="54396ADD">
        <w:rPr/>
        <w:t>Edit employee user interface</w:t>
      </w:r>
    </w:p>
    <w:p w:rsidR="5CCAFC00" w:rsidP="1F0A99F3" w:rsidRDefault="5CCAFC00" w14:paraId="314E2EBC" w14:textId="2A79B776">
      <w:pPr>
        <w:pStyle w:val="ListParagraph"/>
        <w:numPr>
          <w:ilvl w:val="1"/>
          <w:numId w:val="18"/>
        </w:numPr>
        <w:rPr>
          <w:color w:val="auto"/>
        </w:rPr>
      </w:pPr>
      <w:r w:rsidRPr="1F0A99F3" w:rsidR="5CCAFC00">
        <w:rPr>
          <w:color w:val="auto"/>
        </w:rPr>
        <w:t>Enter</w:t>
      </w:r>
      <w:r w:rsidRPr="1F0A99F3" w:rsidR="5CCAFC00">
        <w:rPr>
          <w:color w:val="auto"/>
        </w:rPr>
        <w:t xml:space="preserve"> </w:t>
      </w:r>
      <w:r w:rsidRPr="1F0A99F3" w:rsidR="6405EDEB">
        <w:rPr>
          <w:color w:val="auto"/>
        </w:rPr>
        <w:t xml:space="preserve">employees name, employee ID, wage, job type, </w:t>
      </w:r>
      <w:r w:rsidRPr="1F0A99F3" w:rsidR="402C31DF">
        <w:rPr>
          <w:color w:val="auto"/>
        </w:rPr>
        <w:t>hours, and employment status</w:t>
      </w:r>
    </w:p>
    <w:p w:rsidR="1F0A99F3" w:rsidP="1F0A99F3" w:rsidRDefault="1F0A99F3" w14:paraId="3FCF8080" w14:textId="0D9A5B96">
      <w:pPr>
        <w:pStyle w:val="Normal"/>
      </w:pPr>
    </w:p>
    <w:p w:rsidR="00FD3C52" w:rsidP="1F0A99F3" w:rsidRDefault="00FD3C52" w14:paraId="41A3F32B" w14:textId="652299AD">
      <w:pPr>
        <w:pStyle w:val="Normal"/>
        <w:rPr>
          <w:color w:val="5B9BD5" w:themeColor="accent1" w:themeTint="FF" w:themeShade="FF"/>
        </w:rPr>
      </w:pPr>
      <w:r w:rsidR="00FD3C52">
        <w:rPr/>
        <w:t>System Outputs:</w:t>
      </w:r>
      <w:r w:rsidR="029F1220">
        <w:rPr/>
        <w:t xml:space="preserve"> </w:t>
      </w:r>
    </w:p>
    <w:p w:rsidR="00FD3C52" w:rsidP="1F0A99F3" w:rsidRDefault="00FD3C52" w14:paraId="5163FFC5" w14:textId="2C841B8F">
      <w:pPr>
        <w:pStyle w:val="Normal"/>
        <w:bidi w:val="0"/>
        <w:spacing w:before="0" w:beforeAutospacing="off" w:after="0" w:afterAutospacing="off" w:line="480" w:lineRule="auto"/>
        <w:ind w:left="0" w:right="0"/>
        <w:jc w:val="left"/>
        <w:rPr>
          <w:noProof w:val="0"/>
          <w:lang w:val="en-US"/>
        </w:rPr>
      </w:pPr>
      <w:r w:rsidRPr="1F0A99F3" w:rsidR="0465EE81">
        <w:rPr>
          <w:noProof w:val="0"/>
          <w:lang w:val="en-US"/>
        </w:rPr>
        <w:t xml:space="preserve">Login </w:t>
      </w:r>
      <w:r w:rsidRPr="1F0A99F3" w:rsidR="0F16703E">
        <w:rPr>
          <w:noProof w:val="0"/>
          <w:lang w:val="en-US"/>
        </w:rPr>
        <w:t>Interface</w:t>
      </w:r>
      <w:r w:rsidRPr="1F0A99F3" w:rsidR="0465EE81">
        <w:rPr>
          <w:noProof w:val="0"/>
          <w:lang w:val="en-US"/>
        </w:rPr>
        <w:t>:</w:t>
      </w:r>
    </w:p>
    <w:p w:rsidR="00FD3C52" w:rsidP="1F0A99F3" w:rsidRDefault="00FD3C52" w14:paraId="0AC7F431" w14:textId="262012CE">
      <w:pPr>
        <w:pStyle w:val="ListParagraph"/>
        <w:numPr>
          <w:ilvl w:val="0"/>
          <w:numId w:val="1"/>
        </w:numPr>
        <w:bidi w:val="0"/>
        <w:spacing w:before="0" w:beforeAutospacing="off" w:after="0" w:afterAutospacing="off" w:line="480" w:lineRule="auto"/>
        <w:ind w:right="0"/>
        <w:jc w:val="left"/>
        <w:rPr>
          <w:noProof w:val="0"/>
          <w:lang w:val="en-US"/>
        </w:rPr>
      </w:pPr>
      <w:r w:rsidRPr="1F0A99F3" w:rsidR="536F9B0D">
        <w:rPr>
          <w:noProof w:val="0"/>
          <w:lang w:val="en-US"/>
        </w:rPr>
        <w:t>Login:</w:t>
      </w:r>
    </w:p>
    <w:p w:rsidR="00FD3C52" w:rsidP="1F0A99F3" w:rsidRDefault="00FD3C52" w14:paraId="55C2B55C" w14:textId="0DEEF56A">
      <w:pPr>
        <w:pStyle w:val="ListParagraph"/>
        <w:numPr>
          <w:ilvl w:val="1"/>
          <w:numId w:val="1"/>
        </w:numPr>
        <w:rPr/>
      </w:pPr>
      <w:r w:rsidR="0465EE81">
        <w:rPr/>
        <w:t>Kitchen Login: checks database for corre</w:t>
      </w:r>
      <w:r w:rsidR="3419DC89">
        <w:rPr/>
        <w:t xml:space="preserve">ct password for a user then displays kitchen interface if </w:t>
      </w:r>
      <w:r w:rsidR="0A4F8321">
        <w:rPr/>
        <w:t>the password belongs to a kitchen staff member. I</w:t>
      </w:r>
      <w:r w:rsidR="3419DC89">
        <w:rPr/>
        <w:t xml:space="preserve">f </w:t>
      </w:r>
      <w:proofErr w:type="gramStart"/>
      <w:r w:rsidR="3419DC89">
        <w:rPr/>
        <w:t>password</w:t>
      </w:r>
      <w:proofErr w:type="gramEnd"/>
      <w:r w:rsidR="3419DC89">
        <w:rPr/>
        <w:t xml:space="preserve"> is incorrect an error message will display expl</w:t>
      </w:r>
      <w:r w:rsidR="24967A24">
        <w:rPr/>
        <w:t>aining why (no user with the entered login, incorrect format, etc.).</w:t>
      </w:r>
    </w:p>
    <w:p w:rsidR="00FD3C52" w:rsidP="1F0A99F3" w:rsidRDefault="00FD3C52" w14:paraId="732D22C7" w14:textId="4D5058BB">
      <w:pPr>
        <w:pStyle w:val="ListParagraph"/>
        <w:numPr>
          <w:ilvl w:val="1"/>
          <w:numId w:val="1"/>
        </w:numPr>
        <w:rPr/>
      </w:pPr>
      <w:r w:rsidR="0465EE81">
        <w:rPr/>
        <w:t>Wait</w:t>
      </w:r>
      <w:r w:rsidR="0465EE81">
        <w:rPr/>
        <w:t>staff Login:</w:t>
      </w:r>
      <w:r w:rsidR="03E8ECBD">
        <w:rPr/>
        <w:t xml:space="preserve"> checks database for correct password for a </w:t>
      </w:r>
      <w:r w:rsidR="03E8ECBD">
        <w:rPr/>
        <w:t xml:space="preserve">user then displays </w:t>
      </w:r>
      <w:r w:rsidR="58A5EEAD">
        <w:rPr/>
        <w:t>waitstaff</w:t>
      </w:r>
      <w:r w:rsidR="03E8ECBD">
        <w:rPr/>
        <w:t xml:space="preserve"> interface </w:t>
      </w:r>
      <w:r w:rsidR="21E04487">
        <w:rPr/>
        <w:t xml:space="preserve">if the password belongs to a </w:t>
      </w:r>
      <w:r w:rsidR="7532B49D">
        <w:rPr/>
        <w:t>wait</w:t>
      </w:r>
      <w:r w:rsidR="21E04487">
        <w:rPr/>
        <w:t>staff member. If</w:t>
      </w:r>
      <w:r w:rsidR="03E8ECBD">
        <w:rPr/>
        <w:t xml:space="preserve"> password is incorrect an error message will display explaining why (no user with the entered login, incorrect format, etc.).</w:t>
      </w:r>
    </w:p>
    <w:p w:rsidR="00FD3C52" w:rsidP="1F0A99F3" w:rsidRDefault="00FD3C52" w14:paraId="0F39B3E5" w14:textId="3C0BC587">
      <w:pPr>
        <w:pStyle w:val="ListParagraph"/>
        <w:numPr>
          <w:ilvl w:val="1"/>
          <w:numId w:val="1"/>
        </w:numPr>
        <w:rPr/>
      </w:pPr>
      <w:r w:rsidR="0465EE81">
        <w:rPr/>
        <w:t>Manager Login:</w:t>
      </w:r>
      <w:r w:rsidR="2DAA11B7">
        <w:rPr/>
        <w:t xml:space="preserve"> checks database for correct password for a user then displays </w:t>
      </w:r>
      <w:r w:rsidR="72B088A0">
        <w:rPr/>
        <w:t>manager</w:t>
      </w:r>
      <w:r w:rsidR="2DAA11B7">
        <w:rPr/>
        <w:t xml:space="preserve"> interface </w:t>
      </w:r>
      <w:r w:rsidR="10DDED6E">
        <w:rPr/>
        <w:t>if the password belongs to a manager. If</w:t>
      </w:r>
      <w:r w:rsidR="2DAA11B7">
        <w:rPr/>
        <w:t xml:space="preserve"> password is incorrect an error message will display explaining why (no user with the entered login, incorrect format, etc.).</w:t>
      </w:r>
    </w:p>
    <w:p w:rsidR="00FD3C52" w:rsidP="1F0A99F3" w:rsidRDefault="00FD3C52" w14:paraId="5EEBEA83" w14:textId="06D39104">
      <w:pPr>
        <w:pStyle w:val="ListParagraph"/>
        <w:numPr>
          <w:ilvl w:val="0"/>
          <w:numId w:val="1"/>
        </w:numPr>
        <w:rPr/>
      </w:pPr>
      <w:r w:rsidR="12E88EB9">
        <w:rPr/>
        <w:t xml:space="preserve">Clock </w:t>
      </w:r>
      <w:r w:rsidR="5D78591E">
        <w:rPr/>
        <w:t>I</w:t>
      </w:r>
      <w:r w:rsidR="12E88EB9">
        <w:rPr/>
        <w:t>n</w:t>
      </w:r>
      <w:r w:rsidR="12E88EB9">
        <w:rPr/>
        <w:t>:</w:t>
      </w:r>
    </w:p>
    <w:p w:rsidR="00FD3C52" w:rsidP="1F0A99F3" w:rsidRDefault="00FD3C52" w14:paraId="544D22E6" w14:textId="53D4D12C">
      <w:pPr>
        <w:pStyle w:val="ListParagraph"/>
        <w:numPr>
          <w:ilvl w:val="1"/>
          <w:numId w:val="1"/>
        </w:numPr>
        <w:rPr/>
      </w:pPr>
      <w:r w:rsidR="12E88EB9">
        <w:rPr/>
        <w:t>Kitchen</w:t>
      </w:r>
      <w:r w:rsidR="187B16A3">
        <w:rPr/>
        <w:t>, Waitstaff and Manager C</w:t>
      </w:r>
      <w:r w:rsidR="12E88EB9">
        <w:rPr/>
        <w:t xml:space="preserve">lock </w:t>
      </w:r>
      <w:proofErr w:type="gramStart"/>
      <w:r w:rsidR="12E88EB9">
        <w:rPr/>
        <w:t>in:</w:t>
      </w:r>
      <w:proofErr w:type="gramEnd"/>
      <w:r w:rsidR="12E88EB9">
        <w:rPr/>
        <w:t xml:space="preserve"> will be the same as logging in but will a</w:t>
      </w:r>
      <w:r w:rsidR="5D026016">
        <w:rPr/>
        <w:t>lso send the users name and clock in time to the database.</w:t>
      </w:r>
    </w:p>
    <w:p w:rsidR="00FD3C52" w:rsidP="00FD3C52" w:rsidRDefault="00FD3C52" w14:paraId="75664D8C" w14:textId="4B021BCF">
      <w:r w:rsidR="0465EE81">
        <w:rPr/>
        <w:t>Kitchen Interface:</w:t>
      </w:r>
    </w:p>
    <w:p w:rsidR="00FD3C52" w:rsidP="1F0A99F3" w:rsidRDefault="00FD3C52" w14:paraId="0C55E30F" w14:textId="01F7EF07">
      <w:pPr>
        <w:pStyle w:val="ListParagraph"/>
        <w:numPr>
          <w:ilvl w:val="0"/>
          <w:numId w:val="15"/>
        </w:numPr>
        <w:rPr/>
      </w:pPr>
      <w:r w:rsidR="313A6CC4">
        <w:rPr/>
        <w:t>Logout:</w:t>
      </w:r>
      <w:r w:rsidR="555CC103">
        <w:rPr/>
        <w:t xml:space="preserve"> will send user back to login interface.</w:t>
      </w:r>
    </w:p>
    <w:p w:rsidR="00FD3C52" w:rsidP="1F0A99F3" w:rsidRDefault="00FD3C52" w14:paraId="753CE37F" w14:textId="34F72EBE">
      <w:pPr>
        <w:pStyle w:val="ListParagraph"/>
        <w:numPr>
          <w:ilvl w:val="0"/>
          <w:numId w:val="15"/>
        </w:numPr>
        <w:rPr/>
      </w:pPr>
      <w:r w:rsidR="313A6CC4">
        <w:rPr/>
        <w:t>Clock Out</w:t>
      </w:r>
      <w:r w:rsidR="1EE87D29">
        <w:rPr/>
        <w:t>:</w:t>
      </w:r>
      <w:r w:rsidR="1C1D3E50">
        <w:rPr/>
        <w:t xml:space="preserve"> will send user back to login interface and send the users name and clock out time to the database.</w:t>
      </w:r>
    </w:p>
    <w:p w:rsidR="00FD3C52" w:rsidP="1F0A99F3" w:rsidRDefault="00FD3C52" w14:paraId="4D8AA80D" w14:textId="6D5A4663">
      <w:pPr>
        <w:pStyle w:val="ListParagraph"/>
        <w:numPr>
          <w:ilvl w:val="0"/>
          <w:numId w:val="15"/>
        </w:numPr>
        <w:rPr/>
      </w:pPr>
      <w:r w:rsidR="0465EE81">
        <w:rPr/>
        <w:t>Click order:</w:t>
      </w:r>
      <w:r w:rsidR="7A67C8FD">
        <w:rPr/>
        <w:t xml:space="preserve"> will </w:t>
      </w:r>
      <w:r w:rsidR="7A67C8FD">
        <w:rPr/>
        <w:t>display</w:t>
      </w:r>
      <w:r w:rsidR="7A67C8FD">
        <w:rPr/>
        <w:t xml:space="preserve"> the order clicked in a ticket format.</w:t>
      </w:r>
    </w:p>
    <w:p w:rsidR="00FD3C52" w:rsidP="1F0A99F3" w:rsidRDefault="00FD3C52" w14:paraId="378A6421" w14:textId="7ADEA442">
      <w:pPr>
        <w:pStyle w:val="ListParagraph"/>
        <w:numPr>
          <w:ilvl w:val="0"/>
          <w:numId w:val="15"/>
        </w:numPr>
        <w:rPr/>
      </w:pPr>
      <w:r w:rsidR="0465EE81">
        <w:rPr/>
        <w:t xml:space="preserve">Mark item as </w:t>
      </w:r>
      <w:r w:rsidR="2B1C6E93">
        <w:rPr/>
        <w:t>done:</w:t>
      </w:r>
      <w:r w:rsidR="0BB14697">
        <w:rPr/>
        <w:t xml:space="preserve"> will mark that specific item done </w:t>
      </w:r>
      <w:r w:rsidR="177D3F79">
        <w:rPr/>
        <w:t>(can only be seen by other kitchen staff)</w:t>
      </w:r>
      <w:r w:rsidR="0BB14697">
        <w:rPr/>
        <w:t>.</w:t>
      </w:r>
    </w:p>
    <w:p w:rsidR="00FD3C52" w:rsidP="1F0A99F3" w:rsidRDefault="00FD3C52" w14:paraId="3CE82712" w14:textId="2D251900">
      <w:pPr>
        <w:pStyle w:val="ListParagraph"/>
        <w:numPr>
          <w:ilvl w:val="0"/>
          <w:numId w:val="15"/>
        </w:numPr>
        <w:rPr/>
      </w:pPr>
      <w:r w:rsidR="0465EE81">
        <w:rPr/>
        <w:t>Mark order as complete:</w:t>
      </w:r>
      <w:r w:rsidR="209A0B7A">
        <w:rPr/>
        <w:t xml:space="preserve"> will make the entire order complete and will be displayed as done in database so waitstaff will know</w:t>
      </w:r>
      <w:r w:rsidR="209A0B7A">
        <w:rPr/>
        <w:t>.</w:t>
      </w:r>
    </w:p>
    <w:p w:rsidR="00FD3C52" w:rsidP="00FD3C52" w:rsidRDefault="00FD3C52" w14:paraId="42C8A656" w14:textId="207E7350">
      <w:r w:rsidR="0465EE81">
        <w:rPr/>
        <w:t>Waitstaff Interface:</w:t>
      </w:r>
    </w:p>
    <w:p w:rsidR="00FD3C52" w:rsidP="1F0A99F3" w:rsidRDefault="00FD3C52" w14:paraId="194E146D" w14:textId="01F7EF07">
      <w:pPr>
        <w:pStyle w:val="ListParagraph"/>
        <w:numPr>
          <w:ilvl w:val="0"/>
          <w:numId w:val="15"/>
        </w:numPr>
        <w:rPr/>
      </w:pPr>
      <w:r w:rsidR="60A487C3">
        <w:rPr/>
        <w:t>Logout: will send user back to login interface.</w:t>
      </w:r>
    </w:p>
    <w:p w:rsidR="00FD3C52" w:rsidP="1F0A99F3" w:rsidRDefault="00FD3C52" w14:paraId="070A6F7D" w14:textId="43982C9C">
      <w:pPr>
        <w:pStyle w:val="ListParagraph"/>
        <w:numPr>
          <w:ilvl w:val="0"/>
          <w:numId w:val="15"/>
        </w:numPr>
        <w:rPr/>
      </w:pPr>
      <w:r w:rsidR="60A487C3">
        <w:rPr/>
        <w:t>Clock Out: will send user back to login interface and send the users name and clock out time to the database.</w:t>
      </w:r>
    </w:p>
    <w:p w:rsidR="00FD3C52" w:rsidP="1F0A99F3" w:rsidRDefault="00FD3C52" w14:paraId="58DCAA7C" w14:textId="6974681E">
      <w:pPr>
        <w:pStyle w:val="ListParagraph"/>
        <w:numPr>
          <w:ilvl w:val="0"/>
          <w:numId w:val="17"/>
        </w:numPr>
        <w:rPr/>
      </w:pPr>
      <w:r w:rsidR="0465EE81">
        <w:rPr/>
        <w:t>Add item</w:t>
      </w:r>
      <w:r w:rsidR="39773050">
        <w:rPr/>
        <w:t>:</w:t>
      </w:r>
      <w:r w:rsidR="684D8392">
        <w:rPr/>
        <w:t xml:space="preserve"> will add the item, price, and option to add a note.</w:t>
      </w:r>
    </w:p>
    <w:p w:rsidR="00FD3C52" w:rsidP="1F0A99F3" w:rsidRDefault="00FD3C52" w14:paraId="1A97A58A" w14:textId="62CD2A55">
      <w:pPr>
        <w:pStyle w:val="ListParagraph"/>
        <w:numPr>
          <w:ilvl w:val="0"/>
          <w:numId w:val="17"/>
        </w:numPr>
        <w:rPr/>
      </w:pPr>
      <w:r w:rsidR="0465EE81">
        <w:rPr/>
        <w:t>Delete item</w:t>
      </w:r>
      <w:r w:rsidR="34CF501F">
        <w:rPr/>
        <w:t>:</w:t>
      </w:r>
      <w:r w:rsidR="1209A3E1">
        <w:rPr/>
        <w:t xml:space="preserve"> will delete item and its additional information.</w:t>
      </w:r>
    </w:p>
    <w:p w:rsidR="00FD3C52" w:rsidP="1F0A99F3" w:rsidRDefault="00FD3C52" w14:paraId="5A1F1210" w14:textId="712E4C55">
      <w:pPr>
        <w:pStyle w:val="ListParagraph"/>
        <w:numPr>
          <w:ilvl w:val="0"/>
          <w:numId w:val="17"/>
        </w:numPr>
        <w:rPr/>
      </w:pPr>
      <w:r w:rsidR="0465EE81">
        <w:rPr/>
        <w:t>Add note</w:t>
      </w:r>
      <w:r w:rsidR="4C1BB796">
        <w:rPr/>
        <w:t>:</w:t>
      </w:r>
      <w:r w:rsidR="5B685D0B">
        <w:rPr/>
        <w:t xml:space="preserve"> will save a note corresponding to the item it refers to.</w:t>
      </w:r>
    </w:p>
    <w:p w:rsidR="00FD3C52" w:rsidP="1F0A99F3" w:rsidRDefault="00FD3C52" w14:paraId="0922551F" w14:textId="4A9258D4">
      <w:pPr>
        <w:pStyle w:val="ListParagraph"/>
        <w:numPr>
          <w:ilvl w:val="0"/>
          <w:numId w:val="17"/>
        </w:numPr>
        <w:rPr/>
      </w:pPr>
      <w:r w:rsidR="0465EE81">
        <w:rPr/>
        <w:t>Clear order</w:t>
      </w:r>
      <w:r w:rsidR="67DF0101">
        <w:rPr/>
        <w:t>:</w:t>
      </w:r>
      <w:r w:rsidR="0C273F9F">
        <w:rPr/>
        <w:t xml:space="preserve"> will delete all items, pricing, notes, table number</w:t>
      </w:r>
      <w:r w:rsidR="0CAB71C1">
        <w:rPr/>
        <w:t>/</w:t>
      </w:r>
      <w:r w:rsidR="0C273F9F">
        <w:rPr/>
        <w:t>customer information</w:t>
      </w:r>
      <w:r w:rsidR="3130C493">
        <w:rPr/>
        <w:t xml:space="preserve"> from ticket</w:t>
      </w:r>
    </w:p>
    <w:p w:rsidR="00FD3C52" w:rsidP="1F0A99F3" w:rsidRDefault="00FD3C52" w14:paraId="1327854C" w14:textId="4B1B2A64">
      <w:pPr>
        <w:pStyle w:val="ListParagraph"/>
        <w:numPr>
          <w:ilvl w:val="0"/>
          <w:numId w:val="17"/>
        </w:numPr>
        <w:rPr/>
      </w:pPr>
      <w:r w:rsidR="0465EE81">
        <w:rPr/>
        <w:t>Take payment</w:t>
      </w:r>
      <w:r w:rsidR="4648181A">
        <w:rPr/>
        <w:t>:</w:t>
      </w:r>
      <w:r w:rsidR="1DB74547">
        <w:rPr/>
        <w:t xml:space="preserve"> will take card payment or prompt to give proper change.</w:t>
      </w:r>
    </w:p>
    <w:p w:rsidR="00FD3C52" w:rsidP="1F0A99F3" w:rsidRDefault="00FD3C52" w14:paraId="3A5E4AAD" w14:textId="5C4B3977">
      <w:pPr>
        <w:pStyle w:val="ListParagraph"/>
        <w:numPr>
          <w:ilvl w:val="0"/>
          <w:numId w:val="17"/>
        </w:numPr>
        <w:rPr/>
      </w:pPr>
      <w:r w:rsidR="0465EE81">
        <w:rPr/>
        <w:t>Complete order</w:t>
      </w:r>
      <w:r w:rsidR="588B63D5">
        <w:rPr/>
        <w:t>:</w:t>
      </w:r>
      <w:r w:rsidR="2C57CB42">
        <w:rPr/>
        <w:t xml:space="preserve"> will end order to database for the kitchen staff to recall later (</w:t>
      </w:r>
      <w:r w:rsidRPr="1F0A99F3" w:rsidR="2C57CB42">
        <w:rPr>
          <w:color w:val="auto"/>
        </w:rPr>
        <w:t>t</w:t>
      </w:r>
      <w:r w:rsidRPr="1F0A99F3" w:rsidR="2C57CB42">
        <w:rPr>
          <w:color w:val="auto"/>
        </w:rPr>
        <w:t>his can be done before p</w:t>
      </w:r>
      <w:r w:rsidRPr="1F0A99F3" w:rsidR="0FD7A066">
        <w:rPr>
          <w:color w:val="auto"/>
        </w:rPr>
        <w:t>ayment is taken</w:t>
      </w:r>
      <w:r w:rsidRPr="1F0A99F3" w:rsidR="2C57CB42">
        <w:rPr>
          <w:color w:val="auto"/>
        </w:rPr>
        <w:t>)</w:t>
      </w:r>
      <w:r w:rsidR="2C57CB42">
        <w:rPr/>
        <w:t>.</w:t>
      </w:r>
    </w:p>
    <w:p w:rsidR="00FD3C52" w:rsidP="00FD3C52" w:rsidRDefault="00FD3C52" w14:paraId="5297BD5B" w14:textId="3A245893">
      <w:r w:rsidR="0465EE81">
        <w:rPr/>
        <w:t>Manager Interface:</w:t>
      </w:r>
    </w:p>
    <w:p w:rsidR="00FD3C52" w:rsidP="1F0A99F3" w:rsidRDefault="00FD3C52" w14:paraId="5D3CB958" w14:textId="01F7EF07">
      <w:pPr>
        <w:pStyle w:val="ListParagraph"/>
        <w:numPr>
          <w:ilvl w:val="0"/>
          <w:numId w:val="15"/>
        </w:numPr>
        <w:rPr/>
      </w:pPr>
      <w:r w:rsidR="65DFAB5C">
        <w:rPr/>
        <w:t>Logout: will send user back to login interface.</w:t>
      </w:r>
    </w:p>
    <w:p w:rsidR="00FD3C52" w:rsidP="1F0A99F3" w:rsidRDefault="00FD3C52" w14:paraId="634545DB" w14:textId="235EAA1C">
      <w:pPr>
        <w:pStyle w:val="ListParagraph"/>
        <w:numPr>
          <w:ilvl w:val="0"/>
          <w:numId w:val="15"/>
        </w:numPr>
        <w:rPr/>
      </w:pPr>
      <w:r w:rsidR="65DFAB5C">
        <w:rPr/>
        <w:t>Clock Out: will send user back to login interface and send the users name and clock out time to the database.</w:t>
      </w:r>
    </w:p>
    <w:p w:rsidR="00FD3C52" w:rsidP="1F0A99F3" w:rsidRDefault="00FD3C52" w14:paraId="7C729E72" w14:textId="5D6CDE6A">
      <w:pPr>
        <w:pStyle w:val="ListParagraph"/>
        <w:numPr>
          <w:ilvl w:val="0"/>
          <w:numId w:val="18"/>
        </w:numPr>
        <w:rPr/>
      </w:pPr>
      <w:r w:rsidR="0465EE81">
        <w:rPr/>
        <w:t>Use kitchen interface</w:t>
      </w:r>
      <w:r w:rsidR="65D6032B">
        <w:rPr/>
        <w:t>:</w:t>
      </w:r>
      <w:r w:rsidR="14CD2ACD">
        <w:rPr/>
        <w:t xml:space="preserve"> will display kitchen interface along with full usability listed above.</w:t>
      </w:r>
    </w:p>
    <w:p w:rsidR="00FD3C52" w:rsidP="1F0A99F3" w:rsidRDefault="00FD3C52" w14:paraId="4873AD3D" w14:textId="32A1C901">
      <w:pPr>
        <w:pStyle w:val="ListParagraph"/>
        <w:numPr>
          <w:ilvl w:val="0"/>
          <w:numId w:val="18"/>
        </w:numPr>
        <w:rPr/>
      </w:pPr>
      <w:r w:rsidR="0465EE81">
        <w:rPr/>
        <w:t>Use waitstaff interface</w:t>
      </w:r>
      <w:r w:rsidR="3533CE1B">
        <w:rPr/>
        <w:t>: will display waitstaff interface along with full usability</w:t>
      </w:r>
      <w:r w:rsidR="0E583F6C">
        <w:rPr/>
        <w:t xml:space="preserve"> l</w:t>
      </w:r>
      <w:r w:rsidR="0E583F6C">
        <w:rPr/>
        <w:t>isted</w:t>
      </w:r>
      <w:r w:rsidR="0E583F6C">
        <w:rPr/>
        <w:t xml:space="preserve"> above</w:t>
      </w:r>
      <w:r w:rsidR="3533CE1B">
        <w:rPr/>
        <w:t xml:space="preserve">. </w:t>
      </w:r>
    </w:p>
    <w:p w:rsidR="00FD3C52" w:rsidP="1F0A99F3" w:rsidRDefault="00FD3C52" w14:paraId="7AA125AE" w14:textId="67BFC245">
      <w:pPr>
        <w:pStyle w:val="ListParagraph"/>
        <w:numPr>
          <w:ilvl w:val="0"/>
          <w:numId w:val="18"/>
        </w:numPr>
        <w:rPr/>
      </w:pPr>
      <w:r w:rsidR="0465EE81">
        <w:rPr/>
        <w:t>Create new employee user interface</w:t>
      </w:r>
    </w:p>
    <w:p w:rsidR="00FD3C52" w:rsidP="1F0A99F3" w:rsidRDefault="00FD3C52" w14:paraId="16884599" w14:textId="31B43B68">
      <w:pPr>
        <w:pStyle w:val="ListParagraph"/>
        <w:numPr>
          <w:ilvl w:val="1"/>
          <w:numId w:val="18"/>
        </w:numPr>
        <w:rPr/>
      </w:pPr>
      <w:r w:rsidR="0465EE81">
        <w:rPr/>
        <w:t>Enter name, job title, wage, id number, and hours</w:t>
      </w:r>
      <w:r w:rsidR="38381E2F">
        <w:rPr/>
        <w:t xml:space="preserve">: when this information is entered correctly, it will great a new user in the database which can be used </w:t>
      </w:r>
      <w:r w:rsidR="23D38B6E">
        <w:rPr/>
        <w:t xml:space="preserve">when </w:t>
      </w:r>
      <w:r w:rsidR="481C1024">
        <w:rPr/>
        <w:t>logging</w:t>
      </w:r>
      <w:r w:rsidR="23D38B6E">
        <w:rPr/>
        <w:t xml:space="preserve"> in. However, if inf</w:t>
      </w:r>
      <w:r w:rsidR="562F75F9">
        <w:rPr/>
        <w:t xml:space="preserve">ormation is entered incorrectly </w:t>
      </w:r>
      <w:proofErr w:type="gramStart"/>
      <w:r w:rsidR="562F75F9">
        <w:rPr/>
        <w:t>a</w:t>
      </w:r>
      <w:proofErr w:type="gramEnd"/>
      <w:r w:rsidR="562F75F9">
        <w:rPr/>
        <w:t xml:space="preserve"> error message will display </w:t>
      </w:r>
      <w:r w:rsidR="0AB57356">
        <w:rPr/>
        <w:t>explaining</w:t>
      </w:r>
      <w:r w:rsidR="562F75F9">
        <w:rPr/>
        <w:t xml:space="preserve"> why (missing name, wrong format, etc.).</w:t>
      </w:r>
    </w:p>
    <w:p w:rsidR="00FD3C52" w:rsidP="1F0A99F3" w:rsidRDefault="00FD3C52" w14:paraId="2E984DA9" w14:textId="25CB6E6D">
      <w:pPr>
        <w:pStyle w:val="ListParagraph"/>
        <w:numPr>
          <w:ilvl w:val="0"/>
          <w:numId w:val="18"/>
        </w:numPr>
        <w:rPr/>
      </w:pPr>
      <w:r w:rsidR="0465EE81">
        <w:rPr/>
        <w:t>Edit employee user interface</w:t>
      </w:r>
    </w:p>
    <w:p w:rsidR="00FD3C52" w:rsidP="1F0A99F3" w:rsidRDefault="00FD3C52" w14:paraId="4BBBA2AB" w14:textId="3B25AF1A">
      <w:pPr>
        <w:pStyle w:val="ListParagraph"/>
        <w:numPr>
          <w:ilvl w:val="1"/>
          <w:numId w:val="18"/>
        </w:numPr>
        <w:rPr>
          <w:color w:val="auto"/>
        </w:rPr>
      </w:pPr>
      <w:r w:rsidRPr="1F0A99F3" w:rsidR="163BD4EF">
        <w:rPr>
          <w:color w:val="auto"/>
        </w:rPr>
        <w:t xml:space="preserve">Enter employees name, employee ID, wage, job type, hours, </w:t>
      </w:r>
      <w:r w:rsidRPr="1F0A99F3" w:rsidR="0735744E">
        <w:rPr>
          <w:color w:val="auto"/>
        </w:rPr>
        <w:t>or</w:t>
      </w:r>
      <w:r w:rsidRPr="1F0A99F3" w:rsidR="163BD4EF">
        <w:rPr>
          <w:color w:val="auto"/>
        </w:rPr>
        <w:t xml:space="preserve"> employment status</w:t>
      </w:r>
      <w:r w:rsidRPr="1F0A99F3" w:rsidR="0D9C0AB2">
        <w:rPr>
          <w:color w:val="auto"/>
        </w:rPr>
        <w:t>: when th</w:t>
      </w:r>
      <w:r w:rsidRPr="1F0A99F3" w:rsidR="16680203">
        <w:rPr>
          <w:color w:val="auto"/>
        </w:rPr>
        <w:t xml:space="preserve">is information is entered, it will update the according </w:t>
      </w:r>
      <w:r w:rsidRPr="1F0A99F3" w:rsidR="42AE2ADA">
        <w:rPr>
          <w:color w:val="auto"/>
        </w:rPr>
        <w:t>information in</w:t>
      </w:r>
      <w:r w:rsidRPr="1F0A99F3" w:rsidR="16680203">
        <w:rPr>
          <w:color w:val="auto"/>
        </w:rPr>
        <w:t xml:space="preserve"> the database.</w:t>
      </w:r>
    </w:p>
    <w:p w:rsidR="1F0A99F3" w:rsidP="1F0A99F3" w:rsidRDefault="1F0A99F3" w14:paraId="65F25CAB" w14:textId="1706DF51">
      <w:pPr>
        <w:pStyle w:val="Normal"/>
        <w:rPr>
          <w:color w:val="auto"/>
        </w:rPr>
      </w:pPr>
    </w:p>
    <w:p w:rsidR="00FD3C52" w:rsidP="1F0A99F3" w:rsidRDefault="00FD3C52" w14:paraId="25551818" w14:textId="592B2157">
      <w:pPr>
        <w:pStyle w:val="Normal"/>
        <w:rPr>
          <w:b w:val="1"/>
          <w:bCs w:val="1"/>
          <w:color w:val="5B9BD5" w:themeColor="accent1" w:themeTint="FF" w:themeShade="FF"/>
        </w:rPr>
      </w:pPr>
      <w:r w:rsidRPr="1F0A99F3" w:rsidR="00FD3C52">
        <w:rPr>
          <w:b w:val="1"/>
          <w:bCs w:val="1"/>
        </w:rPr>
        <w:t>System Processing:</w:t>
      </w:r>
      <w:r w:rsidRPr="1F0A99F3" w:rsidR="1C2FEA77">
        <w:rPr>
          <w:b w:val="1"/>
          <w:bCs w:val="1"/>
          <w:color w:val="5B9BD5" w:themeColor="accent1" w:themeTint="FF" w:themeShade="FF"/>
        </w:rPr>
        <w:t xml:space="preserve"> </w:t>
      </w:r>
    </w:p>
    <w:p w:rsidR="06D85CEA" w:rsidP="1F0A99F3" w:rsidRDefault="06D85CEA" w14:paraId="0336355B" w14:textId="111AEFE6">
      <w:pPr>
        <w:pStyle w:val="Normal"/>
        <w:rPr>
          <w:rFonts w:ascii="Times New Roman" w:hAnsi="Times New Roman" w:eastAsia="Times New Roman" w:cs="Times New Roman"/>
          <w:noProof w:val="0"/>
          <w:color w:val="auto"/>
          <w:sz w:val="24"/>
          <w:szCs w:val="24"/>
          <w:lang w:val="en-US"/>
        </w:rPr>
      </w:pPr>
      <w:r w:rsidRPr="1F0A99F3" w:rsidR="06D85CEA">
        <w:rPr>
          <w:rFonts w:ascii="Times New Roman" w:hAnsi="Times New Roman" w:eastAsia="Times New Roman" w:cs="Times New Roman"/>
          <w:noProof w:val="0"/>
          <w:color w:val="auto"/>
          <w:sz w:val="24"/>
          <w:szCs w:val="24"/>
          <w:lang w:val="en-US"/>
        </w:rPr>
        <w:t xml:space="preserve">The system starts </w:t>
      </w:r>
      <w:proofErr w:type="gramStart"/>
      <w:r w:rsidRPr="1F0A99F3" w:rsidR="06D85CEA">
        <w:rPr>
          <w:rFonts w:ascii="Times New Roman" w:hAnsi="Times New Roman" w:eastAsia="Times New Roman" w:cs="Times New Roman"/>
          <w:noProof w:val="0"/>
          <w:color w:val="auto"/>
          <w:sz w:val="24"/>
          <w:szCs w:val="24"/>
          <w:lang w:val="en-US"/>
        </w:rPr>
        <w:t>at</w:t>
      </w:r>
      <w:proofErr w:type="gramEnd"/>
      <w:r w:rsidRPr="1F0A99F3" w:rsidR="06D85CEA">
        <w:rPr>
          <w:rFonts w:ascii="Times New Roman" w:hAnsi="Times New Roman" w:eastAsia="Times New Roman" w:cs="Times New Roman"/>
          <w:noProof w:val="0"/>
          <w:color w:val="auto"/>
          <w:sz w:val="24"/>
          <w:szCs w:val="24"/>
          <w:lang w:val="en-US"/>
        </w:rPr>
        <w:t xml:space="preserve"> the login frame. The user enters a</w:t>
      </w:r>
      <w:r w:rsidRPr="1F0A99F3" w:rsidR="3D61AA00">
        <w:rPr>
          <w:rFonts w:ascii="Times New Roman" w:hAnsi="Times New Roman" w:eastAsia="Times New Roman" w:cs="Times New Roman"/>
          <w:noProof w:val="0"/>
          <w:color w:val="auto"/>
          <w:sz w:val="24"/>
          <w:szCs w:val="24"/>
          <w:lang w:val="en-US"/>
        </w:rPr>
        <w:t>n</w:t>
      </w:r>
      <w:r w:rsidRPr="1F0A99F3" w:rsidR="06D85CEA">
        <w:rPr>
          <w:rFonts w:ascii="Times New Roman" w:hAnsi="Times New Roman" w:eastAsia="Times New Roman" w:cs="Times New Roman"/>
          <w:noProof w:val="0"/>
          <w:color w:val="auto"/>
          <w:sz w:val="24"/>
          <w:szCs w:val="24"/>
          <w:lang w:val="en-US"/>
        </w:rPr>
        <w:t xml:space="preserve"> </w:t>
      </w:r>
      <w:r w:rsidRPr="1F0A99F3" w:rsidR="0C77C627">
        <w:rPr>
          <w:rFonts w:ascii="Times New Roman" w:hAnsi="Times New Roman" w:eastAsia="Times New Roman" w:cs="Times New Roman"/>
          <w:noProof w:val="0"/>
          <w:color w:val="auto"/>
          <w:sz w:val="24"/>
          <w:szCs w:val="24"/>
          <w:lang w:val="en-US"/>
        </w:rPr>
        <w:t>ID and the system checks if that came from the database.</w:t>
      </w:r>
      <w:r w:rsidRPr="1F0A99F3" w:rsidR="4F100724">
        <w:rPr>
          <w:rFonts w:ascii="Times New Roman" w:hAnsi="Times New Roman" w:eastAsia="Times New Roman" w:cs="Times New Roman"/>
          <w:noProof w:val="0"/>
          <w:color w:val="auto"/>
          <w:sz w:val="24"/>
          <w:szCs w:val="24"/>
          <w:lang w:val="en-US"/>
        </w:rPr>
        <w:t xml:space="preserve"> If </w:t>
      </w:r>
      <w:proofErr w:type="gramStart"/>
      <w:r w:rsidRPr="1F0A99F3" w:rsidR="4F100724">
        <w:rPr>
          <w:rFonts w:ascii="Times New Roman" w:hAnsi="Times New Roman" w:eastAsia="Times New Roman" w:cs="Times New Roman"/>
          <w:noProof w:val="0"/>
          <w:color w:val="auto"/>
          <w:sz w:val="24"/>
          <w:szCs w:val="24"/>
          <w:lang w:val="en-US"/>
        </w:rPr>
        <w:t>not</w:t>
      </w:r>
      <w:proofErr w:type="gramEnd"/>
      <w:r w:rsidRPr="1F0A99F3" w:rsidR="4F100724">
        <w:rPr>
          <w:rFonts w:ascii="Times New Roman" w:hAnsi="Times New Roman" w:eastAsia="Times New Roman" w:cs="Times New Roman"/>
          <w:noProof w:val="0"/>
          <w:color w:val="auto"/>
          <w:sz w:val="24"/>
          <w:szCs w:val="24"/>
          <w:lang w:val="en-US"/>
        </w:rPr>
        <w:t xml:space="preserve"> an </w:t>
      </w:r>
      <w:proofErr w:type="gramStart"/>
      <w:r w:rsidRPr="1F0A99F3" w:rsidR="4F100724">
        <w:rPr>
          <w:rFonts w:ascii="Times New Roman" w:hAnsi="Times New Roman" w:eastAsia="Times New Roman" w:cs="Times New Roman"/>
          <w:noProof w:val="0"/>
          <w:color w:val="auto"/>
          <w:sz w:val="24"/>
          <w:szCs w:val="24"/>
          <w:lang w:val="en-US"/>
        </w:rPr>
        <w:t>errors</w:t>
      </w:r>
      <w:proofErr w:type="gramEnd"/>
      <w:r w:rsidRPr="1F0A99F3" w:rsidR="4F100724">
        <w:rPr>
          <w:rFonts w:ascii="Times New Roman" w:hAnsi="Times New Roman" w:eastAsia="Times New Roman" w:cs="Times New Roman"/>
          <w:noProof w:val="0"/>
          <w:color w:val="auto"/>
          <w:sz w:val="24"/>
          <w:szCs w:val="24"/>
          <w:lang w:val="en-US"/>
        </w:rPr>
        <w:t xml:space="preserve"> shows. The manager can always make a new user with a unique ID </w:t>
      </w:r>
      <w:r w:rsidRPr="1F0A99F3" w:rsidR="3FAF8B62">
        <w:rPr>
          <w:rFonts w:ascii="Times New Roman" w:hAnsi="Times New Roman" w:eastAsia="Times New Roman" w:cs="Times New Roman"/>
          <w:noProof w:val="0"/>
          <w:color w:val="auto"/>
          <w:sz w:val="24"/>
          <w:szCs w:val="24"/>
          <w:lang w:val="en-US"/>
        </w:rPr>
        <w:t xml:space="preserve">which the system checks to make sure </w:t>
      </w:r>
      <w:proofErr w:type="gramStart"/>
      <w:r w:rsidRPr="1F0A99F3" w:rsidR="3FAF8B62">
        <w:rPr>
          <w:rFonts w:ascii="Times New Roman" w:hAnsi="Times New Roman" w:eastAsia="Times New Roman" w:cs="Times New Roman"/>
          <w:noProof w:val="0"/>
          <w:color w:val="auto"/>
          <w:sz w:val="24"/>
          <w:szCs w:val="24"/>
          <w:lang w:val="en-US"/>
        </w:rPr>
        <w:t>its</w:t>
      </w:r>
      <w:proofErr w:type="gramEnd"/>
      <w:r w:rsidRPr="1F0A99F3" w:rsidR="3FAF8B62">
        <w:rPr>
          <w:rFonts w:ascii="Times New Roman" w:hAnsi="Times New Roman" w:eastAsia="Times New Roman" w:cs="Times New Roman"/>
          <w:noProof w:val="0"/>
          <w:color w:val="auto"/>
          <w:sz w:val="24"/>
          <w:szCs w:val="24"/>
          <w:lang w:val="en-US"/>
        </w:rPr>
        <w:t xml:space="preserve"> not a duplicate ID. Once the user is given </w:t>
      </w:r>
      <w:r w:rsidRPr="1F0A99F3" w:rsidR="3FAF8B62">
        <w:rPr>
          <w:rFonts w:ascii="Times New Roman" w:hAnsi="Times New Roman" w:eastAsia="Times New Roman" w:cs="Times New Roman"/>
          <w:noProof w:val="0"/>
          <w:color w:val="auto"/>
          <w:sz w:val="24"/>
          <w:szCs w:val="24"/>
          <w:lang w:val="en-US"/>
        </w:rPr>
        <w:t>ID</w:t>
      </w:r>
      <w:r w:rsidRPr="1F0A99F3" w:rsidR="3FAF8B62">
        <w:rPr>
          <w:rFonts w:ascii="Times New Roman" w:hAnsi="Times New Roman" w:eastAsia="Times New Roman" w:cs="Times New Roman"/>
          <w:noProof w:val="0"/>
          <w:color w:val="auto"/>
          <w:sz w:val="24"/>
          <w:szCs w:val="24"/>
          <w:lang w:val="en-US"/>
        </w:rPr>
        <w:t xml:space="preserve"> by the manager then the </w:t>
      </w:r>
      <w:r w:rsidRPr="1F0A99F3" w:rsidR="3FAF8B62">
        <w:rPr>
          <w:rFonts w:ascii="Times New Roman" w:hAnsi="Times New Roman" w:eastAsia="Times New Roman" w:cs="Times New Roman"/>
          <w:noProof w:val="0"/>
          <w:color w:val="auto"/>
          <w:sz w:val="24"/>
          <w:szCs w:val="24"/>
          <w:lang w:val="en-US"/>
        </w:rPr>
        <w:t>man</w:t>
      </w:r>
      <w:r w:rsidRPr="1F0A99F3" w:rsidR="7C90D49C">
        <w:rPr>
          <w:rFonts w:ascii="Times New Roman" w:hAnsi="Times New Roman" w:eastAsia="Times New Roman" w:cs="Times New Roman"/>
          <w:noProof w:val="0"/>
          <w:color w:val="auto"/>
          <w:sz w:val="24"/>
          <w:szCs w:val="24"/>
          <w:lang w:val="en-US"/>
        </w:rPr>
        <w:t>a</w:t>
      </w:r>
      <w:r w:rsidRPr="1F0A99F3" w:rsidR="3FAF8B62">
        <w:rPr>
          <w:rFonts w:ascii="Times New Roman" w:hAnsi="Times New Roman" w:eastAsia="Times New Roman" w:cs="Times New Roman"/>
          <w:noProof w:val="0"/>
          <w:color w:val="auto"/>
          <w:sz w:val="24"/>
          <w:szCs w:val="24"/>
          <w:lang w:val="en-US"/>
        </w:rPr>
        <w:t>ger</w:t>
      </w:r>
      <w:r w:rsidRPr="1F0A99F3" w:rsidR="3FAF8B62">
        <w:rPr>
          <w:rFonts w:ascii="Times New Roman" w:hAnsi="Times New Roman" w:eastAsia="Times New Roman" w:cs="Times New Roman"/>
          <w:noProof w:val="0"/>
          <w:color w:val="auto"/>
          <w:sz w:val="24"/>
          <w:szCs w:val="24"/>
          <w:lang w:val="en-US"/>
        </w:rPr>
        <w:t xml:space="preserve"> gives them a job title with a salary. Depending on the title</w:t>
      </w:r>
      <w:r w:rsidRPr="1F0A99F3" w:rsidR="5A678974">
        <w:rPr>
          <w:rFonts w:ascii="Times New Roman" w:hAnsi="Times New Roman" w:eastAsia="Times New Roman" w:cs="Times New Roman"/>
          <w:noProof w:val="0"/>
          <w:color w:val="auto"/>
          <w:sz w:val="24"/>
          <w:szCs w:val="24"/>
          <w:lang w:val="en-US"/>
        </w:rPr>
        <w:t xml:space="preserve">, the user can only access certain parts of the system whether it be </w:t>
      </w:r>
      <w:r w:rsidRPr="1F0A99F3" w:rsidR="722CFC3C">
        <w:rPr>
          <w:rFonts w:ascii="Times New Roman" w:hAnsi="Times New Roman" w:eastAsia="Times New Roman" w:cs="Times New Roman"/>
          <w:noProof w:val="0"/>
          <w:color w:val="auto"/>
          <w:sz w:val="24"/>
          <w:szCs w:val="24"/>
          <w:lang w:val="en-US"/>
        </w:rPr>
        <w:t xml:space="preserve">the kitchen, waitstaff, manager, </w:t>
      </w:r>
      <w:r w:rsidRPr="1F0A99F3" w:rsidR="639DA410">
        <w:rPr>
          <w:rFonts w:ascii="Times New Roman" w:hAnsi="Times New Roman" w:eastAsia="Times New Roman" w:cs="Times New Roman"/>
          <w:noProof w:val="0"/>
          <w:color w:val="auto"/>
          <w:sz w:val="24"/>
          <w:szCs w:val="24"/>
          <w:lang w:val="en-US"/>
        </w:rPr>
        <w:t xml:space="preserve">or cashier. </w:t>
      </w:r>
      <w:r w:rsidRPr="1F0A99F3" w:rsidR="1DA5D981">
        <w:rPr>
          <w:rFonts w:ascii="Times New Roman" w:hAnsi="Times New Roman" w:eastAsia="Times New Roman" w:cs="Times New Roman"/>
          <w:noProof w:val="0"/>
          <w:color w:val="auto"/>
          <w:sz w:val="24"/>
          <w:szCs w:val="24"/>
          <w:lang w:val="en-US"/>
        </w:rPr>
        <w:t xml:space="preserve">The waitstaff can log in orders or pull in orders from the database. The purpose is to either pay for the order </w:t>
      </w:r>
      <w:r w:rsidRPr="1F0A99F3" w:rsidR="76653452">
        <w:rPr>
          <w:rFonts w:ascii="Times New Roman" w:hAnsi="Times New Roman" w:eastAsia="Times New Roman" w:cs="Times New Roman"/>
          <w:noProof w:val="0"/>
          <w:color w:val="auto"/>
          <w:sz w:val="24"/>
          <w:szCs w:val="24"/>
          <w:lang w:val="en-US"/>
        </w:rPr>
        <w:t>or enter orders made from customers</w:t>
      </w:r>
      <w:r w:rsidRPr="1F0A99F3" w:rsidR="20D3F1B8">
        <w:rPr>
          <w:rFonts w:ascii="Times New Roman" w:hAnsi="Times New Roman" w:eastAsia="Times New Roman" w:cs="Times New Roman"/>
          <w:noProof w:val="0"/>
          <w:color w:val="auto"/>
          <w:sz w:val="24"/>
          <w:szCs w:val="24"/>
          <w:lang w:val="en-US"/>
        </w:rPr>
        <w:t xml:space="preserve">. </w:t>
      </w:r>
    </w:p>
    <w:p w:rsidR="00DA59B4" w:rsidP="1F0A99F3" w:rsidRDefault="00DA59B4" w14:paraId="2B764A4F" w14:textId="77777777">
      <w:pPr>
        <w:rPr>
          <w:color w:val="FF0000"/>
        </w:rPr>
      </w:pPr>
    </w:p>
    <w:p w:rsidR="00BB3DA8" w:rsidP="1F0A99F3" w:rsidRDefault="00BB3DA8" w14:paraId="740D84AC" w14:textId="296310D6">
      <w:pPr>
        <w:pStyle w:val="Normal"/>
        <w:rPr>
          <w:color w:val="5B9BD5" w:themeColor="accent1" w:themeTint="FF" w:themeShade="FF"/>
        </w:rPr>
      </w:pPr>
      <w:r w:rsidRPr="1F0A99F3" w:rsidR="00BB3DA8">
        <w:rPr>
          <w:b w:val="1"/>
          <w:bCs w:val="1"/>
        </w:rPr>
        <w:t>System Requirements:</w:t>
      </w:r>
      <w:r w:rsidR="10D102AD">
        <w:rPr/>
        <w:t xml:space="preserve"> </w:t>
      </w:r>
    </w:p>
    <w:p w:rsidRPr="00FD3C52" w:rsidR="00817E7A" w:rsidP="00817E7A" w:rsidRDefault="00817E7A" w14:paraId="45A7C1BB" w14:textId="63C64643">
      <w:r w:rsidR="00817E7A">
        <w:rPr/>
        <w:t>Describe the resources necessary to implement your system. This may include required data files, software (</w:t>
      </w:r>
      <w:r w:rsidRPr="1F0A99F3" w:rsidR="00817E7A">
        <w:rPr>
          <w:b w:val="1"/>
          <w:bCs w:val="1"/>
          <w:i w:val="1"/>
          <w:iCs w:val="1"/>
        </w:rPr>
        <w:t>not the IDE</w:t>
      </w:r>
      <w:r w:rsidR="00817E7A">
        <w:rPr/>
        <w:t>), DBMS, and OS under which the system runs.</w:t>
      </w:r>
      <w:r w:rsidR="4DEE2FEC">
        <w:rPr/>
        <w:t xml:space="preserve"> </w:t>
      </w:r>
    </w:p>
    <w:p w:rsidR="4DEE2FEC" w:rsidP="1F0A99F3" w:rsidRDefault="4DEE2FEC" w14:paraId="0DB2BC41" w14:textId="34E708BD">
      <w:pPr>
        <w:pStyle w:val="ListParagraph"/>
        <w:numPr>
          <w:ilvl w:val="0"/>
          <w:numId w:val="13"/>
        </w:numPr>
        <w:rPr/>
      </w:pPr>
      <w:r w:rsidR="4DEE2FEC">
        <w:rPr/>
        <w:t xml:space="preserve">Microsoft </w:t>
      </w:r>
      <w:r w:rsidR="239D6C8A">
        <w:rPr/>
        <w:t>A</w:t>
      </w:r>
      <w:r w:rsidR="4DEE2FEC">
        <w:rPr/>
        <w:t>ccess</w:t>
      </w:r>
    </w:p>
    <w:p w:rsidR="351F407A" w:rsidP="1F0A99F3" w:rsidRDefault="351F407A" w14:paraId="2C4C5747" w14:textId="2E26565B">
      <w:pPr>
        <w:pStyle w:val="ListParagraph"/>
        <w:numPr>
          <w:ilvl w:val="0"/>
          <w:numId w:val="13"/>
        </w:numPr>
        <w:rPr/>
      </w:pPr>
      <w:r w:rsidR="351F407A">
        <w:rPr/>
        <w:t>Java</w:t>
      </w:r>
    </w:p>
    <w:p w:rsidR="61F7C92D" w:rsidP="1F0A99F3" w:rsidRDefault="61F7C92D" w14:paraId="5D11F388" w14:textId="22C034FE">
      <w:pPr>
        <w:pStyle w:val="ListParagraph"/>
        <w:numPr>
          <w:ilvl w:val="0"/>
          <w:numId w:val="13"/>
        </w:numPr>
        <w:rPr/>
      </w:pPr>
      <w:r w:rsidR="61F7C92D">
        <w:rPr/>
        <w:t>Text File</w:t>
      </w:r>
    </w:p>
    <w:p w:rsidR="00BB3DA8" w:rsidP="00DA59B4" w:rsidRDefault="00BB3DA8" w14:paraId="4FBFF787" w14:textId="77777777"/>
    <w:p w:rsidR="00BB3DA8" w:rsidP="1F0A99F3" w:rsidRDefault="00BB3DA8" w14:paraId="1287D2A8" w14:textId="788E13F2">
      <w:pPr>
        <w:pStyle w:val="Normal"/>
        <w:rPr>
          <w:b w:val="1"/>
          <w:bCs w:val="1"/>
          <w:color w:val="5B9BD5" w:themeColor="accent1" w:themeTint="FF" w:themeShade="FF"/>
        </w:rPr>
      </w:pPr>
      <w:r w:rsidRPr="1F0A99F3" w:rsidR="00BB3DA8">
        <w:rPr>
          <w:b w:val="1"/>
          <w:bCs w:val="1"/>
        </w:rPr>
        <w:t>System Implementation:</w:t>
      </w:r>
      <w:r w:rsidRPr="1F0A99F3" w:rsidR="4A570771">
        <w:rPr>
          <w:b w:val="1"/>
          <w:bCs w:val="1"/>
        </w:rPr>
        <w:t xml:space="preserve"> </w:t>
      </w:r>
    </w:p>
    <w:p w:rsidR="00817E7A" w:rsidP="00817E7A" w:rsidRDefault="00817E7A" w14:paraId="7FA93DFC" w14:textId="77777777">
      <w:r>
        <w:t xml:space="preserve">Describe the setup procedure to follow in order to implement your system. What steps did you take in order to setup the environment to be able to run your system? What are the required configuration parameters needed to duplicate the setup? </w:t>
      </w:r>
    </w:p>
    <w:p w:rsidR="001867B1" w:rsidP="1F0A99F3" w:rsidRDefault="001867B1" w14:paraId="2EEEE5E3" w14:textId="5AF08C7E">
      <w:pPr>
        <w:pStyle w:val="ListParagraph"/>
        <w:numPr>
          <w:ilvl w:val="0"/>
          <w:numId w:val="11"/>
        </w:numPr>
        <w:rPr/>
      </w:pPr>
      <w:r w:rsidR="001867B1">
        <w:rPr/>
        <w:t xml:space="preserve">This should be a </w:t>
      </w:r>
      <w:proofErr w:type="gramStart"/>
      <w:r w:rsidR="001867B1">
        <w:rPr/>
        <w:t>step by step</w:t>
      </w:r>
      <w:proofErr w:type="gramEnd"/>
      <w:r w:rsidR="001867B1">
        <w:rPr/>
        <w:t xml:space="preserve"> process that one of your peers could follow.</w:t>
      </w:r>
    </w:p>
    <w:p w:rsidR="0D135643" w:rsidP="1F0A99F3" w:rsidRDefault="0D135643" w14:paraId="51EDFEC6" w14:textId="4882E80A">
      <w:pPr>
        <w:pStyle w:val="Normal"/>
        <w:ind w:left="0"/>
      </w:pPr>
      <w:r w:rsidR="0D135643">
        <w:rPr/>
        <w:t xml:space="preserve">Our system was built using </w:t>
      </w:r>
      <w:r w:rsidR="62A5058E">
        <w:rPr/>
        <w:t>open-source</w:t>
      </w:r>
      <w:r w:rsidR="0D135643">
        <w:rPr/>
        <w:t xml:space="preserve"> software such as “UcannAccess”,  javaFX, </w:t>
      </w:r>
      <w:r w:rsidR="46BE56CA">
        <w:rPr/>
        <w:t>Scene builder</w:t>
      </w:r>
      <w:r w:rsidR="0D135643">
        <w:rPr/>
        <w:t xml:space="preserve">, and </w:t>
      </w:r>
      <w:r w:rsidR="01DBDF85">
        <w:rPr/>
        <w:t>GitHub</w:t>
      </w:r>
      <w:r w:rsidR="5D3FA310">
        <w:rPr/>
        <w:t xml:space="preserve">. Scene builder runs </w:t>
      </w:r>
      <w:r w:rsidR="5D3FA310">
        <w:rPr/>
        <w:t>off of</w:t>
      </w:r>
      <w:r w:rsidR="5D3FA310">
        <w:rPr/>
        <w:t xml:space="preserve"> </w:t>
      </w:r>
      <w:r w:rsidR="5D3FA310">
        <w:rPr/>
        <w:t>javafx</w:t>
      </w:r>
      <w:r w:rsidR="5D3FA310">
        <w:rPr/>
        <w:t xml:space="preserve"> code and was </w:t>
      </w:r>
      <w:r w:rsidR="35AD112A">
        <w:rPr/>
        <w:t>convenient</w:t>
      </w:r>
      <w:r w:rsidR="5D3FA310">
        <w:rPr/>
        <w:t xml:space="preserve">. Scene builder allows the software engineer easily to create </w:t>
      </w:r>
      <w:r w:rsidR="545841EE">
        <w:rPr/>
        <w:t>containers</w:t>
      </w:r>
      <w:r w:rsidR="5D3FA310">
        <w:rPr/>
        <w:t xml:space="preserve"> like </w:t>
      </w:r>
      <w:r w:rsidR="5D3FA310">
        <w:rPr/>
        <w:t>Vboxes</w:t>
      </w:r>
      <w:r w:rsidR="5D3FA310">
        <w:rPr/>
        <w:t xml:space="preserve">, </w:t>
      </w:r>
      <w:r w:rsidR="035292F6">
        <w:rPr/>
        <w:t xml:space="preserve">panes, </w:t>
      </w:r>
      <w:r w:rsidR="4E7285FB">
        <w:rPr/>
        <w:t>text fields</w:t>
      </w:r>
      <w:r w:rsidR="035292F6">
        <w:rPr/>
        <w:t xml:space="preserve">, and buttons. </w:t>
      </w:r>
      <w:r w:rsidR="6DE6569B">
        <w:rPr/>
        <w:t>“</w:t>
      </w:r>
      <w:r w:rsidR="5A896D73">
        <w:rPr/>
        <w:t>Ucanaccess</w:t>
      </w:r>
      <w:r w:rsidR="5DC2147F">
        <w:rPr/>
        <w:t>”</w:t>
      </w:r>
      <w:r w:rsidR="5A896D73">
        <w:rPr/>
        <w:t xml:space="preserve"> allows the programmer to store any data generated from code to be stored in access, which is </w:t>
      </w:r>
      <w:r w:rsidR="413B130C">
        <w:rPr/>
        <w:t>Microsoft</w:t>
      </w:r>
      <w:r w:rsidR="5A896D73">
        <w:rPr/>
        <w:t xml:space="preserve"> database. </w:t>
      </w:r>
      <w:r w:rsidR="53C1313F">
        <w:rPr/>
        <w:t xml:space="preserve">Our java code was mostly </w:t>
      </w:r>
      <w:proofErr w:type="gramStart"/>
      <w:r w:rsidR="53C1313F">
        <w:rPr/>
        <w:t>ran</w:t>
      </w:r>
      <w:proofErr w:type="gramEnd"/>
      <w:r w:rsidR="53C1313F">
        <w:rPr/>
        <w:t xml:space="preserve"> </w:t>
      </w:r>
      <w:proofErr w:type="gramStart"/>
      <w:r w:rsidR="53C1313F">
        <w:rPr/>
        <w:t>off of</w:t>
      </w:r>
      <w:proofErr w:type="gramEnd"/>
      <w:r w:rsidR="53C1313F">
        <w:rPr/>
        <w:t xml:space="preserve"> eclipse which is also free but any other IDE that can run java will do. </w:t>
      </w:r>
      <w:r w:rsidR="0CBC3698">
        <w:rPr/>
        <w:t>GitHub</w:t>
      </w:r>
      <w:r w:rsidR="1DA656BC">
        <w:rPr/>
        <w:t xml:space="preserve"> allowed me and my partner </w:t>
      </w:r>
      <w:r w:rsidR="59950650">
        <w:rPr/>
        <w:t xml:space="preserve">to share code </w:t>
      </w:r>
      <w:r w:rsidR="59950650">
        <w:rPr/>
        <w:t>to</w:t>
      </w:r>
      <w:r w:rsidR="59950650">
        <w:rPr/>
        <w:t xml:space="preserve"> each other without copying and sending files. Git allows us to fix a </w:t>
      </w:r>
      <w:r w:rsidR="02B0F9FC">
        <w:rPr/>
        <w:t>mistake</w:t>
      </w:r>
      <w:r w:rsidR="7125C7B6">
        <w:rPr/>
        <w:t xml:space="preserve"> and go back to a commit that was made. </w:t>
      </w:r>
    </w:p>
    <w:p w:rsidRPr="00DA59B4" w:rsidR="00BB3DA8" w:rsidP="00DA59B4" w:rsidRDefault="00BB3DA8" w14:paraId="368A72AB" w14:textId="77777777"/>
    <w:p w:rsidR="00DA59B4" w:rsidRDefault="00DA59B4" w14:paraId="785DD499" w14:textId="77777777">
      <w:pPr>
        <w:spacing w:after="160" w:line="259" w:lineRule="auto"/>
      </w:pPr>
      <w:r>
        <w:br w:type="page"/>
      </w:r>
    </w:p>
    <w:p w:rsidR="00DA59B4" w:rsidP="1F0A99F3" w:rsidRDefault="00DA59B4" w14:paraId="279A6AB5" w14:textId="2778302C">
      <w:pPr>
        <w:pStyle w:val="Heading1"/>
        <w:jc w:val="center"/>
      </w:pPr>
      <w:bookmarkStart w:name="_Toc1736621063" w:id="1794200185"/>
      <w:r w:rsidR="00DA59B4">
        <w:rPr/>
        <w:t>Program Documentation</w:t>
      </w:r>
      <w:r w:rsidR="336AD10C">
        <w:rPr/>
        <w:t xml:space="preserve"> </w:t>
      </w:r>
      <w:bookmarkEnd w:id="1794200185"/>
    </w:p>
    <w:p w:rsidR="3CD1E0B6" w:rsidP="1F0A99F3" w:rsidRDefault="3CD1E0B6" w14:paraId="4BEC281D" w14:textId="3A5775E8">
      <w:pPr>
        <w:pStyle w:val="Heading2"/>
      </w:pPr>
      <w:bookmarkStart w:name="_Toc1974578491" w:id="1694136570"/>
      <w:r w:rsidR="3CD1E0B6">
        <w:rPr/>
        <w:t>Program Name: Main.java</w:t>
      </w:r>
      <w:bookmarkEnd w:id="1694136570"/>
    </w:p>
    <w:p w:rsidR="3CD1E0B6" w:rsidP="1F0A99F3" w:rsidRDefault="3CD1E0B6" w14:paraId="0666DF7E">
      <w:pPr>
        <w:pStyle w:val="Heading3"/>
        <w:ind w:left="720"/>
      </w:pPr>
      <w:bookmarkStart w:name="_Toc1674425829" w:id="1295721108"/>
      <w:r w:rsidR="3CD1E0B6">
        <w:rPr/>
        <w:t>Program Input:</w:t>
      </w:r>
      <w:bookmarkEnd w:id="1295721108"/>
    </w:p>
    <w:p w:rsidR="2FFE99D0" w:rsidP="1F0A99F3" w:rsidRDefault="2FFE99D0" w14:paraId="09028EE9" w14:textId="08A3867F">
      <w:pPr>
        <w:pStyle w:val="ListParagraph"/>
        <w:numPr>
          <w:ilvl w:val="0"/>
          <w:numId w:val="3"/>
        </w:numPr>
        <w:rPr/>
      </w:pPr>
      <w:r w:rsidR="2FFE99D0">
        <w:rPr/>
        <w:t>Takes login information.</w:t>
      </w:r>
    </w:p>
    <w:p w:rsidR="3CD1E0B6" w:rsidP="1F0A99F3" w:rsidRDefault="3CD1E0B6" w14:paraId="218F62C0" w14:textId="6661DD61">
      <w:pPr>
        <w:pStyle w:val="Heading3"/>
        <w:ind w:left="720"/>
      </w:pPr>
      <w:bookmarkStart w:name="_Toc1614259869" w:id="852576576"/>
      <w:r w:rsidR="3CD1E0B6">
        <w:rPr/>
        <w:t>Program Output:</w:t>
      </w:r>
      <w:bookmarkEnd w:id="852576576"/>
    </w:p>
    <w:p w:rsidR="693E1C83" w:rsidP="1F0A99F3" w:rsidRDefault="693E1C83" w14:paraId="2C02568D" w14:textId="16AAC80D">
      <w:pPr>
        <w:pStyle w:val="ListParagraph"/>
        <w:numPr>
          <w:ilvl w:val="0"/>
          <w:numId w:val="3"/>
        </w:numPr>
        <w:rPr/>
      </w:pPr>
      <w:r w:rsidR="693E1C83">
        <w:rPr/>
        <w:t xml:space="preserve">Displays the </w:t>
      </w:r>
      <w:r w:rsidR="693E1C83">
        <w:rPr/>
        <w:t>corresponding</w:t>
      </w:r>
      <w:r w:rsidR="693E1C83">
        <w:rPr/>
        <w:t xml:space="preserve"> interface for login.</w:t>
      </w:r>
      <w:r w:rsidR="3CD1E0B6">
        <w:rPr/>
        <w:t xml:space="preserve"> </w:t>
      </w:r>
    </w:p>
    <w:p w:rsidR="3CD1E0B6" w:rsidP="1F0A99F3" w:rsidRDefault="3CD1E0B6" w14:paraId="1CB89FE4">
      <w:pPr>
        <w:pStyle w:val="Heading3"/>
        <w:ind w:left="720"/>
      </w:pPr>
      <w:bookmarkStart w:name="_Toc72107438" w:id="1079316718"/>
      <w:r w:rsidR="3CD1E0B6">
        <w:rPr/>
        <w:t>Program Description:</w:t>
      </w:r>
      <w:bookmarkEnd w:id="1079316718"/>
    </w:p>
    <w:p w:rsidR="0698BE68" w:rsidP="1F0A99F3" w:rsidRDefault="0698BE68" w14:paraId="684A7313" w14:textId="4EEBA196">
      <w:pPr>
        <w:pStyle w:val="Normal"/>
      </w:pPr>
      <w:r w:rsidR="0698BE68">
        <w:rPr/>
        <w:t>Runs login screen.</w:t>
      </w:r>
    </w:p>
    <w:p w:rsidR="2AEE3E56" w:rsidP="1F0A99F3" w:rsidRDefault="2AEE3E56" w14:paraId="08DF8022" w14:textId="1E85E861">
      <w:pPr>
        <w:pStyle w:val="Normal"/>
        <w:ind w:firstLine="720"/>
      </w:pPr>
      <w:r w:rsidR="2AEE3E56">
        <w:drawing>
          <wp:inline wp14:editId="6618CA39" wp14:anchorId="5001FE57">
            <wp:extent cx="6005822" cy="4229100"/>
            <wp:effectExtent l="0" t="0" r="0" b="0"/>
            <wp:docPr id="1897700246" name="" title=""/>
            <wp:cNvGraphicFramePr>
              <a:graphicFrameLocks noChangeAspect="1"/>
            </wp:cNvGraphicFramePr>
            <a:graphic>
              <a:graphicData uri="http://schemas.openxmlformats.org/drawingml/2006/picture">
                <pic:pic>
                  <pic:nvPicPr>
                    <pic:cNvPr id="0" name=""/>
                    <pic:cNvPicPr/>
                  </pic:nvPicPr>
                  <pic:blipFill>
                    <a:blip r:embed="Rbb43c89a0d7d4db5">
                      <a:extLst>
                        <a:ext xmlns:a="http://schemas.openxmlformats.org/drawingml/2006/main" uri="{28A0092B-C50C-407E-A947-70E740481C1C}">
                          <a14:useLocalDpi val="0"/>
                        </a:ext>
                      </a:extLst>
                    </a:blip>
                    <a:stretch>
                      <a:fillRect/>
                    </a:stretch>
                  </pic:blipFill>
                  <pic:spPr>
                    <a:xfrm>
                      <a:off x="0" y="0"/>
                      <a:ext cx="6005822" cy="4229100"/>
                    </a:xfrm>
                    <a:prstGeom prst="rect">
                      <a:avLst/>
                    </a:prstGeom>
                  </pic:spPr>
                </pic:pic>
              </a:graphicData>
            </a:graphic>
          </wp:inline>
        </w:drawing>
      </w:r>
    </w:p>
    <w:p w:rsidR="00DA59B4" w:rsidP="00DA59B4" w:rsidRDefault="00DA59B4" w14:paraId="3D005B83" w14:textId="0A49142B">
      <w:pPr>
        <w:pStyle w:val="Heading2"/>
      </w:pPr>
      <w:bookmarkStart w:name="_Toc1235682843" w:id="1828651978"/>
      <w:r w:rsidR="00DA59B4">
        <w:rPr/>
        <w:t>Program Name</w:t>
      </w:r>
      <w:r w:rsidR="3E5A7129">
        <w:rPr/>
        <w:t xml:space="preserve">: </w:t>
      </w:r>
      <w:r w:rsidR="2A3DDA15">
        <w:rPr/>
        <w:t>Database</w:t>
      </w:r>
      <w:r w:rsidR="3E5A7129">
        <w:rPr/>
        <w:t>.java</w:t>
      </w:r>
      <w:bookmarkEnd w:id="1828651978"/>
    </w:p>
    <w:p w:rsidR="00DA59B4" w:rsidP="1F0A99F3" w:rsidRDefault="00DA59B4" w14:paraId="40D59442" w14:textId="4768F1DF">
      <w:pPr>
        <w:pStyle w:val="Heading3"/>
        <w:ind w:left="720"/>
      </w:pPr>
      <w:bookmarkStart w:name="_Toc684076571" w:id="1631163210"/>
      <w:r w:rsidR="00DA59B4">
        <w:rPr/>
        <w:t>Program Input:</w:t>
      </w:r>
      <w:bookmarkEnd w:id="1631163210"/>
    </w:p>
    <w:p w:rsidR="00DA59B4" w:rsidP="00DA59B4" w:rsidRDefault="00DA59B4" w14:paraId="061981C7" w14:textId="337A9B48">
      <w:pPr>
        <w:pStyle w:val="ListParagraph"/>
        <w:numPr>
          <w:ilvl w:val="0"/>
          <w:numId w:val="3"/>
        </w:numPr>
        <w:rPr/>
      </w:pPr>
      <w:r w:rsidR="1BE2CC31">
        <w:rPr/>
        <w:t>Connects to the database automatically.</w:t>
      </w:r>
    </w:p>
    <w:p w:rsidR="00DA59B4" w:rsidP="00DA59B4" w:rsidRDefault="00DA59B4" w14:paraId="5CA56DBC" w14:textId="77AA2F48">
      <w:pPr>
        <w:pStyle w:val="ListParagraph"/>
        <w:numPr>
          <w:ilvl w:val="0"/>
          <w:numId w:val="3"/>
        </w:numPr>
        <w:rPr/>
      </w:pPr>
      <w:r w:rsidR="18A86472">
        <w:rPr/>
        <w:t xml:space="preserve">Queries data </w:t>
      </w:r>
      <w:r w:rsidR="18A86472">
        <w:rPr/>
        <w:t>i</w:t>
      </w:r>
      <w:r w:rsidR="18A86472">
        <w:rPr/>
        <w:t>n</w:t>
      </w:r>
      <w:r w:rsidR="18A86472">
        <w:rPr/>
        <w:t xml:space="preserve"> </w:t>
      </w:r>
      <w:r w:rsidR="18A86472">
        <w:rPr/>
        <w:t>t</w:t>
      </w:r>
      <w:r w:rsidR="18A86472">
        <w:rPr/>
        <w:t>h</w:t>
      </w:r>
      <w:r w:rsidR="18A86472">
        <w:rPr/>
        <w:t>e</w:t>
      </w:r>
      <w:r w:rsidR="18A86472">
        <w:rPr/>
        <w:t xml:space="preserve"> </w:t>
      </w:r>
      <w:r w:rsidR="18A86472">
        <w:rPr/>
        <w:t xml:space="preserve">tables </w:t>
      </w:r>
      <w:r w:rsidR="5CF7C27C">
        <w:rPr/>
        <w:t>from</w:t>
      </w:r>
      <w:r w:rsidR="18A86472">
        <w:rPr/>
        <w:t xml:space="preserve"> the database</w:t>
      </w:r>
      <w:r w:rsidR="4D6ED0A3">
        <w:rPr/>
        <w:t xml:space="preserve"> and stores it in a </w:t>
      </w:r>
      <w:r w:rsidR="4D6ED0A3">
        <w:rPr/>
        <w:t>resul</w:t>
      </w:r>
      <w:r w:rsidR="4D6ED0A3">
        <w:rPr/>
        <w:t>t set</w:t>
      </w:r>
    </w:p>
    <w:p w:rsidR="00DA59B4" w:rsidP="00DA59B4" w:rsidRDefault="00DA59B4" w14:paraId="516FA342" w14:textId="09B69FE0">
      <w:pPr>
        <w:pStyle w:val="ListParagraph"/>
        <w:numPr>
          <w:ilvl w:val="0"/>
          <w:numId w:val="3"/>
        </w:numPr>
        <w:rPr/>
      </w:pPr>
      <w:r w:rsidR="7AB10CA7">
        <w:rPr/>
        <w:t>Closes the database</w:t>
      </w:r>
    </w:p>
    <w:p w:rsidR="00DA59B4" w:rsidP="00DA59B4" w:rsidRDefault="00DA59B4" w14:paraId="42D6EC46" w14:textId="613B2ED5">
      <w:pPr>
        <w:pStyle w:val="Heading3"/>
        <w:ind w:left="720"/>
      </w:pPr>
      <w:bookmarkStart w:name="_Toc159449985" w:id="1593403244"/>
      <w:r w:rsidR="00DA59B4">
        <w:rPr/>
        <w:t>Program Output:</w:t>
      </w:r>
      <w:bookmarkEnd w:id="1593403244"/>
    </w:p>
    <w:p w:rsidR="00DA59B4" w:rsidP="00DA59B4" w:rsidRDefault="00DA59B4" w14:paraId="24ECEA70" w14:textId="06D25396">
      <w:pPr>
        <w:pStyle w:val="ListParagraph"/>
        <w:numPr>
          <w:ilvl w:val="0"/>
          <w:numId w:val="3"/>
        </w:numPr>
        <w:rPr/>
      </w:pPr>
      <w:r w:rsidR="2D5845D3">
        <w:rPr/>
        <w:t xml:space="preserve">The </w:t>
      </w:r>
      <w:r w:rsidR="0EB45683">
        <w:rPr/>
        <w:t>result set</w:t>
      </w:r>
      <w:r w:rsidR="534E60DA">
        <w:rPr/>
        <w:t xml:space="preserve"> is then used to store data and be recalled when needed.</w:t>
      </w:r>
    </w:p>
    <w:p w:rsidR="00DA59B4" w:rsidP="00DA59B4" w:rsidRDefault="00DA59B4" w14:paraId="2FEA9491" w14:textId="4487A3F6">
      <w:pPr>
        <w:pStyle w:val="ListParagraph"/>
        <w:numPr>
          <w:ilvl w:val="0"/>
          <w:numId w:val="3"/>
        </w:numPr>
        <w:rPr/>
      </w:pPr>
      <w:r w:rsidR="3629C334">
        <w:rPr/>
        <w:t xml:space="preserve">Uses a prepared statement that takes in </w:t>
      </w:r>
      <w:r w:rsidR="7D01A27D">
        <w:rPr/>
        <w:t>SQL</w:t>
      </w:r>
      <w:r w:rsidR="3629C334">
        <w:rPr/>
        <w:t xml:space="preserve"> code and uses it to update or insert in the database</w:t>
      </w:r>
      <w:r w:rsidR="00DA59B4">
        <w:rPr/>
        <w:t xml:space="preserve"> </w:t>
      </w:r>
    </w:p>
    <w:p w:rsidR="00DA59B4" w:rsidP="0097574D" w:rsidRDefault="0097574D" w14:paraId="55525C43" w14:textId="77777777">
      <w:pPr>
        <w:pStyle w:val="Heading3"/>
        <w:ind w:left="720"/>
      </w:pPr>
      <w:bookmarkStart w:name="_Toc430787486" w:id="1770141277"/>
      <w:r w:rsidR="0097574D">
        <w:rPr/>
        <w:t>Program Description:</w:t>
      </w:r>
      <w:bookmarkEnd w:id="1770141277"/>
    </w:p>
    <w:p w:rsidRPr="00B879C9" w:rsidR="0097574D" w:rsidP="1F0A99F3" w:rsidRDefault="00B879C9" w14:paraId="756D5AD1" w14:textId="099D9C4E">
      <w:pPr>
        <w:pStyle w:val="Normal"/>
      </w:pPr>
      <w:r w:rsidR="786F7161">
        <w:rPr/>
        <w:t>Connects to database, retrieves and sends queues to and from the database</w:t>
      </w:r>
      <w:r w:rsidR="39CA8C30">
        <w:rPr/>
        <w:t>.</w:t>
      </w:r>
      <w:r w:rsidR="786F7161">
        <w:rPr/>
        <w:t xml:space="preserve"> </w:t>
      </w:r>
    </w:p>
    <w:p w:rsidRPr="00B879C9" w:rsidR="0097574D" w:rsidP="1F0A99F3" w:rsidRDefault="00B879C9" w14:paraId="5985359F" w14:textId="7FCB7432">
      <w:pPr>
        <w:pStyle w:val="Normal"/>
        <w:spacing w:after="160" w:line="259" w:lineRule="auto"/>
        <w:ind w:left="720"/>
      </w:pPr>
      <w:r w:rsidR="65CFA2EC">
        <w:drawing>
          <wp:inline wp14:editId="0120F890" wp14:anchorId="271B13C5">
            <wp:extent cx="5787258" cy="3785832"/>
            <wp:effectExtent l="0" t="0" r="0" b="0"/>
            <wp:docPr id="659963161" name="" title="Inserting image..."/>
            <wp:cNvGraphicFramePr>
              <a:graphicFrameLocks noChangeAspect="1"/>
            </wp:cNvGraphicFramePr>
            <a:graphic>
              <a:graphicData uri="http://schemas.openxmlformats.org/drawingml/2006/picture">
                <pic:pic>
                  <pic:nvPicPr>
                    <pic:cNvPr id="0" name=""/>
                    <pic:cNvPicPr/>
                  </pic:nvPicPr>
                  <pic:blipFill>
                    <a:blip r:embed="R7aa16b5020224015">
                      <a:extLst>
                        <a:ext xmlns:a="http://schemas.openxmlformats.org/drawingml/2006/main" uri="{28A0092B-C50C-407E-A947-70E740481C1C}">
                          <a14:useLocalDpi val="0"/>
                        </a:ext>
                      </a:extLst>
                    </a:blip>
                    <a:stretch>
                      <a:fillRect/>
                    </a:stretch>
                  </pic:blipFill>
                  <pic:spPr>
                    <a:xfrm>
                      <a:off x="0" y="0"/>
                      <a:ext cx="5787258" cy="3785832"/>
                    </a:xfrm>
                    <a:prstGeom prst="rect">
                      <a:avLst/>
                    </a:prstGeom>
                  </pic:spPr>
                </pic:pic>
              </a:graphicData>
            </a:graphic>
          </wp:inline>
        </w:drawing>
      </w:r>
    </w:p>
    <w:p w:rsidRPr="00B879C9" w:rsidR="0097574D" w:rsidP="1F0A99F3" w:rsidRDefault="00B879C9" w14:paraId="535862AD" w14:textId="5B80A777">
      <w:pPr>
        <w:pStyle w:val="Normal"/>
        <w:spacing w:after="160" w:line="259" w:lineRule="auto"/>
        <w:ind w:left="720"/>
      </w:pPr>
      <w:r w:rsidR="65CFA2EC">
        <w:drawing>
          <wp:inline wp14:editId="3B6D73F0" wp14:anchorId="3A7B3C26">
            <wp:extent cx="5828896" cy="3084458"/>
            <wp:effectExtent l="0" t="0" r="0" b="0"/>
            <wp:docPr id="785672657" name="" title=""/>
            <wp:cNvGraphicFramePr>
              <a:graphicFrameLocks noChangeAspect="1"/>
            </wp:cNvGraphicFramePr>
            <a:graphic>
              <a:graphicData uri="http://schemas.openxmlformats.org/drawingml/2006/picture">
                <pic:pic>
                  <pic:nvPicPr>
                    <pic:cNvPr id="0" name=""/>
                    <pic:cNvPicPr/>
                  </pic:nvPicPr>
                  <pic:blipFill>
                    <a:blip r:embed="R8105f7f5c4104c88">
                      <a:extLst>
                        <a:ext xmlns:a="http://schemas.openxmlformats.org/drawingml/2006/main" uri="{28A0092B-C50C-407E-A947-70E740481C1C}">
                          <a14:useLocalDpi val="0"/>
                        </a:ext>
                      </a:extLst>
                    </a:blip>
                    <a:stretch>
                      <a:fillRect/>
                    </a:stretch>
                  </pic:blipFill>
                  <pic:spPr>
                    <a:xfrm>
                      <a:off x="0" y="0"/>
                      <a:ext cx="5828896" cy="3084458"/>
                    </a:xfrm>
                    <a:prstGeom prst="rect">
                      <a:avLst/>
                    </a:prstGeom>
                  </pic:spPr>
                </pic:pic>
              </a:graphicData>
            </a:graphic>
          </wp:inline>
        </w:drawing>
      </w:r>
    </w:p>
    <w:p w:rsidRPr="00B879C9" w:rsidR="0097574D" w:rsidP="1F0A99F3" w:rsidRDefault="00B879C9" w14:paraId="1596A855" w14:textId="78D0EA3D">
      <w:pPr>
        <w:pStyle w:val="Heading2"/>
        <w:spacing w:after="160" w:line="259" w:lineRule="auto"/>
      </w:pPr>
      <w:bookmarkStart w:name="_Toc650620334" w:id="1780706890"/>
      <w:r w:rsidR="1D896CAE">
        <w:rPr/>
        <w:t>Program Name: Scene</w:t>
      </w:r>
      <w:r w:rsidR="17109B19">
        <w:rPr/>
        <w:t>Controller</w:t>
      </w:r>
      <w:r w:rsidR="1D896CAE">
        <w:rPr/>
        <w:t>.java</w:t>
      </w:r>
      <w:bookmarkEnd w:id="1780706890"/>
    </w:p>
    <w:p w:rsidRPr="00B879C9" w:rsidR="0097574D" w:rsidP="1F0A99F3" w:rsidRDefault="00B879C9" w14:textId="77777777" w14:paraId="0CB0EFCF">
      <w:pPr>
        <w:pStyle w:val="Heading3"/>
        <w:spacing w:after="160" w:line="259" w:lineRule="auto"/>
        <w:ind w:left="720"/>
      </w:pPr>
      <w:bookmarkStart w:name="_Toc731058639" w:id="56979078"/>
      <w:r w:rsidR="1D896CAE">
        <w:rPr/>
        <w:t>Program Input:</w:t>
      </w:r>
      <w:bookmarkEnd w:id="56979078"/>
    </w:p>
    <w:p w:rsidRPr="00B879C9" w:rsidR="0097574D" w:rsidP="1F0A99F3" w:rsidRDefault="00B879C9" w14:paraId="5C528573" w14:textId="3F6F81E3">
      <w:pPr>
        <w:pStyle w:val="ListParagraph"/>
        <w:numPr>
          <w:ilvl w:val="0"/>
          <w:numId w:val="3"/>
        </w:numPr>
        <w:spacing w:after="160" w:line="259" w:lineRule="auto"/>
        <w:rPr/>
      </w:pPr>
      <w:r w:rsidR="065376D1">
        <w:rPr/>
        <w:t xml:space="preserve">Data from the text fields; table number, order number, </w:t>
      </w:r>
      <w:r w:rsidR="4163DEF9">
        <w:rPr/>
        <w:t>user</w:t>
      </w:r>
      <w:r w:rsidR="543CD3DC">
        <w:rPr/>
        <w:t xml:space="preserve"> </w:t>
      </w:r>
      <w:r w:rsidR="4163DEF9">
        <w:rPr/>
        <w:t>id</w:t>
      </w:r>
      <w:r w:rsidR="4163DEF9">
        <w:rPr/>
        <w:t xml:space="preserve">, password, </w:t>
      </w:r>
      <w:r w:rsidR="1D896CAE">
        <w:rPr/>
        <w:t xml:space="preserve"> </w:t>
      </w:r>
    </w:p>
    <w:p w:rsidRPr="00B879C9" w:rsidR="0097574D" w:rsidP="1F0A99F3" w:rsidRDefault="00B879C9" w14:paraId="6B53F1CE" w14:textId="0ABF000F">
      <w:pPr>
        <w:pStyle w:val="ListParagraph"/>
        <w:numPr>
          <w:ilvl w:val="0"/>
          <w:numId w:val="3"/>
        </w:numPr>
        <w:spacing w:after="160" w:line="259" w:lineRule="auto"/>
        <w:rPr/>
      </w:pPr>
      <w:r w:rsidR="66C88559">
        <w:rPr/>
        <w:t>Queries from tables such as employees and orders</w:t>
      </w:r>
    </w:p>
    <w:p w:rsidRPr="00B879C9" w:rsidR="0097574D" w:rsidP="1F0A99F3" w:rsidRDefault="00B879C9" w14:paraId="0A2FB474" w14:textId="68D04E47">
      <w:pPr>
        <w:pStyle w:val="ListParagraph"/>
        <w:numPr>
          <w:ilvl w:val="0"/>
          <w:numId w:val="3"/>
        </w:numPr>
        <w:spacing w:after="160" w:line="259" w:lineRule="auto"/>
        <w:rPr/>
      </w:pPr>
      <w:r w:rsidR="34838B28">
        <w:rPr/>
        <w:t>Whenever</w:t>
      </w:r>
      <w:r w:rsidR="34838B28">
        <w:rPr/>
        <w:t xml:space="preserve"> objects are made </w:t>
      </w:r>
      <w:proofErr w:type="gramStart"/>
      <w:r w:rsidR="34838B28">
        <w:rPr/>
        <w:t>it</w:t>
      </w:r>
      <w:proofErr w:type="gramEnd"/>
      <w:r w:rsidR="34838B28">
        <w:rPr/>
        <w:t xml:space="preserve"> stores them in an </w:t>
      </w:r>
      <w:r w:rsidR="3B3F88AA">
        <w:rPr/>
        <w:t>array list</w:t>
      </w:r>
    </w:p>
    <w:p w:rsidRPr="00B879C9" w:rsidR="0097574D" w:rsidP="1F0A99F3" w:rsidRDefault="00B879C9" w14:textId="77777777" w14:paraId="33FD3584">
      <w:pPr>
        <w:pStyle w:val="Heading3"/>
        <w:spacing w:after="160" w:line="259" w:lineRule="auto"/>
        <w:ind w:left="720"/>
      </w:pPr>
      <w:bookmarkStart w:name="_Toc83103576" w:id="564351821"/>
      <w:r w:rsidR="1D896CAE">
        <w:rPr/>
        <w:t>Program Output:</w:t>
      </w:r>
      <w:bookmarkEnd w:id="564351821"/>
    </w:p>
    <w:p w:rsidRPr="00B879C9" w:rsidR="0097574D" w:rsidP="1F0A99F3" w:rsidRDefault="00B879C9" w14:paraId="18DDCEDA" w14:textId="4B5A847D">
      <w:pPr>
        <w:pStyle w:val="ListParagraph"/>
        <w:numPr>
          <w:ilvl w:val="0"/>
          <w:numId w:val="3"/>
        </w:numPr>
        <w:spacing w:after="160" w:line="259" w:lineRule="auto"/>
        <w:rPr/>
      </w:pPr>
      <w:r w:rsidR="663710A6">
        <w:rPr/>
        <w:t>Creates new users</w:t>
      </w:r>
      <w:r w:rsidR="1D896CAE">
        <w:rPr/>
        <w:t xml:space="preserve"> </w:t>
      </w:r>
    </w:p>
    <w:p w:rsidRPr="00B879C9" w:rsidR="0097574D" w:rsidP="1F0A99F3" w:rsidRDefault="00B879C9" w14:paraId="61C41C53" w14:textId="5424D8FF">
      <w:pPr>
        <w:pStyle w:val="ListParagraph"/>
        <w:numPr>
          <w:ilvl w:val="0"/>
          <w:numId w:val="3"/>
        </w:numPr>
        <w:spacing w:after="160" w:line="259" w:lineRule="auto"/>
        <w:rPr/>
      </w:pPr>
      <w:r w:rsidR="39F31065">
        <w:rPr/>
        <w:t>Creates new orders</w:t>
      </w:r>
    </w:p>
    <w:p w:rsidRPr="00B879C9" w:rsidR="0097574D" w:rsidP="1F0A99F3" w:rsidRDefault="00B879C9" w14:paraId="24AF85AB" w14:textId="635C240E">
      <w:pPr>
        <w:pStyle w:val="ListParagraph"/>
        <w:numPr>
          <w:ilvl w:val="0"/>
          <w:numId w:val="3"/>
        </w:numPr>
        <w:spacing w:after="160" w:line="259" w:lineRule="auto"/>
        <w:rPr/>
      </w:pPr>
      <w:r w:rsidR="39F31065">
        <w:rPr/>
        <w:t>Recalls orders in certain UIs</w:t>
      </w:r>
    </w:p>
    <w:p w:rsidRPr="00B879C9" w:rsidR="0097574D" w:rsidP="1F0A99F3" w:rsidRDefault="00B879C9" w14:paraId="1BE6C437" w14:textId="58A75122">
      <w:pPr>
        <w:pStyle w:val="ListParagraph"/>
        <w:numPr>
          <w:ilvl w:val="0"/>
          <w:numId w:val="3"/>
        </w:numPr>
        <w:spacing w:after="160" w:line="259" w:lineRule="auto"/>
        <w:rPr/>
      </w:pPr>
      <w:r w:rsidR="39F31065">
        <w:rPr/>
        <w:t xml:space="preserve">Updates Orders such as order </w:t>
      </w:r>
      <w:r w:rsidR="7655B4B2">
        <w:rPr/>
        <w:t>made,</w:t>
      </w:r>
      <w:r w:rsidR="39F31065">
        <w:rPr/>
        <w:t xml:space="preserve"> and order paid</w:t>
      </w:r>
    </w:p>
    <w:p w:rsidRPr="00B879C9" w:rsidR="0097574D" w:rsidP="1F0A99F3" w:rsidRDefault="00B879C9" w14:textId="77777777" w14:paraId="0C4FBC76">
      <w:pPr>
        <w:pStyle w:val="Heading3"/>
        <w:spacing w:after="160" w:line="259" w:lineRule="auto"/>
        <w:ind w:left="720"/>
      </w:pPr>
      <w:bookmarkStart w:name="_Toc668441605" w:id="1357398701"/>
      <w:r w:rsidR="1D896CAE">
        <w:rPr/>
        <w:t>Program Description:</w:t>
      </w:r>
      <w:bookmarkEnd w:id="1357398701"/>
    </w:p>
    <w:p w:rsidRPr="00B879C9" w:rsidR="0097574D" w:rsidP="1F0A99F3" w:rsidRDefault="00B879C9" w14:paraId="7DB060C0" w14:textId="3E607E78">
      <w:pPr>
        <w:pStyle w:val="Normal"/>
        <w:spacing w:after="160" w:line="259" w:lineRule="auto"/>
        <w:ind w:left="720"/>
      </w:pPr>
      <w:r w:rsidR="71A669B4">
        <w:rPr/>
        <w:t>The methods here switch from scene to scene. It is specifically meant for buttons.</w:t>
      </w:r>
    </w:p>
    <w:p w:rsidRPr="00B879C9" w:rsidR="0097574D" w:rsidP="1F0A99F3" w:rsidRDefault="00B879C9" w14:paraId="540270BA" w14:textId="2A5B3056">
      <w:pPr>
        <w:pStyle w:val="Normal"/>
        <w:spacing w:after="160" w:line="259" w:lineRule="auto"/>
        <w:ind w:left="720"/>
      </w:pPr>
      <w:r w:rsidR="30AB4B3E">
        <w:drawing>
          <wp:inline wp14:editId="3491EAE5" wp14:anchorId="75B0D78F">
            <wp:extent cx="5607090" cy="3831511"/>
            <wp:effectExtent l="0" t="0" r="0" b="0"/>
            <wp:docPr id="467804774" name="" title=""/>
            <wp:cNvGraphicFramePr>
              <a:graphicFrameLocks noChangeAspect="1"/>
            </wp:cNvGraphicFramePr>
            <a:graphic>
              <a:graphicData uri="http://schemas.openxmlformats.org/drawingml/2006/picture">
                <pic:pic>
                  <pic:nvPicPr>
                    <pic:cNvPr id="0" name=""/>
                    <pic:cNvPicPr/>
                  </pic:nvPicPr>
                  <pic:blipFill>
                    <a:blip r:embed="R0434d2f7888545bd">
                      <a:extLst>
                        <a:ext xmlns:a="http://schemas.openxmlformats.org/drawingml/2006/main" uri="{28A0092B-C50C-407E-A947-70E740481C1C}">
                          <a14:useLocalDpi val="0"/>
                        </a:ext>
                      </a:extLst>
                    </a:blip>
                    <a:stretch>
                      <a:fillRect/>
                    </a:stretch>
                  </pic:blipFill>
                  <pic:spPr>
                    <a:xfrm>
                      <a:off x="0" y="0"/>
                      <a:ext cx="5607090" cy="3831511"/>
                    </a:xfrm>
                    <a:prstGeom prst="rect">
                      <a:avLst/>
                    </a:prstGeom>
                  </pic:spPr>
                </pic:pic>
              </a:graphicData>
            </a:graphic>
          </wp:inline>
        </w:drawing>
      </w:r>
      <w:r w:rsidR="21E78ECE">
        <w:rPr/>
        <w:t>This method is for the user log in screen. Routes to each scene.</w:t>
      </w:r>
    </w:p>
    <w:p w:rsidRPr="00B879C9" w:rsidR="0097574D" w:rsidP="1F0A99F3" w:rsidRDefault="00B879C9" w14:paraId="740E4ABC" w14:textId="03610E5F">
      <w:pPr>
        <w:pStyle w:val="Normal"/>
        <w:bidi w:val="0"/>
        <w:spacing w:before="0" w:beforeAutospacing="off" w:after="0" w:afterAutospacing="off" w:line="480" w:lineRule="auto"/>
        <w:ind w:left="720" w:right="0"/>
        <w:jc w:val="left"/>
      </w:pPr>
      <w:r w:rsidR="4B4BB56E">
        <w:drawing>
          <wp:inline wp14:editId="7F8E658B" wp14:anchorId="142C3FDF">
            <wp:extent cx="5652571" cy="4106537"/>
            <wp:effectExtent l="0" t="0" r="0" b="0"/>
            <wp:docPr id="1028941453" name="" title=""/>
            <wp:cNvGraphicFramePr>
              <a:graphicFrameLocks noChangeAspect="1"/>
            </wp:cNvGraphicFramePr>
            <a:graphic>
              <a:graphicData uri="http://schemas.openxmlformats.org/drawingml/2006/picture">
                <pic:pic>
                  <pic:nvPicPr>
                    <pic:cNvPr id="0" name=""/>
                    <pic:cNvPicPr/>
                  </pic:nvPicPr>
                  <pic:blipFill>
                    <a:blip r:embed="R76053f6ccc1e4222">
                      <a:extLst>
                        <a:ext xmlns:a="http://schemas.openxmlformats.org/drawingml/2006/main" uri="{28A0092B-C50C-407E-A947-70E740481C1C}">
                          <a14:useLocalDpi val="0"/>
                        </a:ext>
                      </a:extLst>
                    </a:blip>
                    <a:stretch>
                      <a:fillRect/>
                    </a:stretch>
                  </pic:blipFill>
                  <pic:spPr>
                    <a:xfrm>
                      <a:off x="0" y="0"/>
                      <a:ext cx="5652571" cy="4106537"/>
                    </a:xfrm>
                    <a:prstGeom prst="rect">
                      <a:avLst/>
                    </a:prstGeom>
                  </pic:spPr>
                </pic:pic>
              </a:graphicData>
            </a:graphic>
          </wp:inline>
        </w:drawing>
      </w:r>
      <w:r w:rsidR="70347B3B">
        <w:rPr/>
        <w:t xml:space="preserve">This inserts the data entered from fields into the table ’employees’ in the </w:t>
      </w:r>
      <w:r w:rsidR="42C7FA26">
        <w:rPr/>
        <w:t>database.</w:t>
      </w:r>
    </w:p>
    <w:p w:rsidRPr="00B879C9" w:rsidR="0097574D" w:rsidP="1F0A99F3" w:rsidRDefault="00B879C9" w14:paraId="7DCE993B" w14:textId="4CD66E80">
      <w:pPr>
        <w:pStyle w:val="Normal"/>
        <w:bidi w:val="0"/>
        <w:spacing w:before="0" w:beforeAutospacing="off" w:after="0" w:afterAutospacing="off" w:line="480" w:lineRule="auto"/>
        <w:ind w:left="720" w:right="0"/>
        <w:jc w:val="left"/>
      </w:pPr>
      <w:r w:rsidR="0608FFBD">
        <w:drawing>
          <wp:inline wp14:editId="654F94EA" wp14:anchorId="36596F6A">
            <wp:extent cx="5971830" cy="3429000"/>
            <wp:effectExtent l="0" t="0" r="0" b="0"/>
            <wp:docPr id="1503551065" name="" title=""/>
            <wp:cNvGraphicFramePr>
              <a:graphicFrameLocks noChangeAspect="1"/>
            </wp:cNvGraphicFramePr>
            <a:graphic>
              <a:graphicData uri="http://schemas.openxmlformats.org/drawingml/2006/picture">
                <pic:pic>
                  <pic:nvPicPr>
                    <pic:cNvPr id="0" name=""/>
                    <pic:cNvPicPr/>
                  </pic:nvPicPr>
                  <pic:blipFill>
                    <a:blip r:embed="Ree7456e80ba74bb5">
                      <a:extLst>
                        <a:ext xmlns:a="http://schemas.openxmlformats.org/drawingml/2006/main" uri="{28A0092B-C50C-407E-A947-70E740481C1C}">
                          <a14:useLocalDpi val="0"/>
                        </a:ext>
                      </a:extLst>
                    </a:blip>
                    <a:stretch>
                      <a:fillRect/>
                    </a:stretch>
                  </pic:blipFill>
                  <pic:spPr>
                    <a:xfrm>
                      <a:off x="0" y="0"/>
                      <a:ext cx="5971830" cy="3429000"/>
                    </a:xfrm>
                    <a:prstGeom prst="rect">
                      <a:avLst/>
                    </a:prstGeom>
                  </pic:spPr>
                </pic:pic>
              </a:graphicData>
            </a:graphic>
          </wp:inline>
        </w:drawing>
      </w:r>
      <w:r w:rsidR="25469B64">
        <w:rPr/>
        <w:t>This sends orders to the database</w:t>
      </w:r>
      <w:r w:rsidR="6EBD4E4D">
        <w:rPr/>
        <w:t xml:space="preserve"> and clears the ticket on the interface.</w:t>
      </w:r>
    </w:p>
    <w:p w:rsidRPr="00B879C9" w:rsidR="0097574D" w:rsidP="1F0A99F3" w:rsidRDefault="00B879C9" w14:paraId="1FAEA20E" w14:textId="16EC9F56">
      <w:pPr>
        <w:pStyle w:val="Normal"/>
        <w:bidi w:val="0"/>
        <w:spacing w:before="0" w:beforeAutospacing="off" w:after="0" w:afterAutospacing="off" w:line="480" w:lineRule="auto"/>
        <w:ind w:left="720" w:right="0"/>
        <w:jc w:val="left"/>
      </w:pPr>
      <w:r w:rsidR="25469B64">
        <w:drawing>
          <wp:inline wp14:editId="41CB777D" wp14:anchorId="65608D7E">
            <wp:extent cx="5973088" cy="3745624"/>
            <wp:effectExtent l="0" t="0" r="0" b="0"/>
            <wp:docPr id="333718019" name="" title=""/>
            <wp:cNvGraphicFramePr>
              <a:graphicFrameLocks noChangeAspect="1"/>
            </wp:cNvGraphicFramePr>
            <a:graphic>
              <a:graphicData uri="http://schemas.openxmlformats.org/drawingml/2006/picture">
                <pic:pic>
                  <pic:nvPicPr>
                    <pic:cNvPr id="0" name=""/>
                    <pic:cNvPicPr/>
                  </pic:nvPicPr>
                  <pic:blipFill>
                    <a:blip r:embed="R491745550b634a56">
                      <a:extLst>
                        <a:ext xmlns:a="http://schemas.openxmlformats.org/drawingml/2006/main" uri="{28A0092B-C50C-407E-A947-70E740481C1C}">
                          <a14:useLocalDpi val="0"/>
                        </a:ext>
                      </a:extLst>
                    </a:blip>
                    <a:stretch>
                      <a:fillRect/>
                    </a:stretch>
                  </pic:blipFill>
                  <pic:spPr>
                    <a:xfrm>
                      <a:off x="0" y="0"/>
                      <a:ext cx="5973088" cy="3745624"/>
                    </a:xfrm>
                    <a:prstGeom prst="rect">
                      <a:avLst/>
                    </a:prstGeom>
                  </pic:spPr>
                </pic:pic>
              </a:graphicData>
            </a:graphic>
          </wp:inline>
        </w:drawing>
      </w:r>
    </w:p>
    <w:p w:rsidRPr="00B879C9" w:rsidR="0097574D" w:rsidP="1F0A99F3" w:rsidRDefault="00B879C9" w14:paraId="6815BEE9" w14:textId="2CD83152">
      <w:pPr>
        <w:pStyle w:val="Normal"/>
        <w:spacing w:after="160" w:line="259" w:lineRule="auto"/>
        <w:rPr>
          <w:color w:val="FF0000"/>
        </w:rPr>
      </w:pPr>
      <w:r w:rsidRPr="1F0A99F3">
        <w:rPr>
          <w:color w:val="FF0000"/>
        </w:rPr>
        <w:br w:type="page"/>
      </w:r>
    </w:p>
    <w:p w:rsidR="00817E7A" w:rsidP="00817E7A" w:rsidRDefault="00861A07" w14:paraId="2549E888" w14:textId="12353B6A">
      <w:pPr>
        <w:pStyle w:val="Heading1"/>
        <w:jc w:val="center"/>
      </w:pPr>
      <w:bookmarkStart w:name="_Toc10721776" w:id="180743094"/>
      <w:r w:rsidR="143694EB">
        <w:rPr/>
        <w:t>D</w:t>
      </w:r>
      <w:r w:rsidR="00817E7A">
        <w:rPr/>
        <w:t>ata Structure or</w:t>
      </w:r>
      <w:r w:rsidR="08D940EA">
        <w:rPr/>
        <w:t xml:space="preserve"> </w:t>
      </w:r>
      <w:r w:rsidR="00817E7A">
        <w:rPr/>
        <w:t>Algorithm Analysis</w:t>
      </w:r>
      <w:bookmarkEnd w:id="180743094"/>
    </w:p>
    <w:p w:rsidRPr="002F5DF3" w:rsidR="00817E7A" w:rsidP="1F0A99F3" w:rsidRDefault="00817E7A" w14:paraId="1F6A74DD" w14:textId="582A0E9F">
      <w:pPr>
        <w:pStyle w:val="Normal"/>
        <w:rPr>
          <w:color w:val="5B9BD5" w:themeColor="accent1" w:themeTint="FF" w:themeShade="FF"/>
        </w:rPr>
      </w:pPr>
      <w:r w:rsidRPr="1F0A99F3" w:rsidR="00817E7A">
        <w:rPr>
          <w:rFonts w:ascii="Times New Roman" w:hAnsi="Times New Roman" w:cs="Times New Roman"/>
          <w:sz w:val="24"/>
          <w:szCs w:val="24"/>
        </w:rPr>
        <w:t>Data Structure or Algorithm Name</w:t>
      </w:r>
      <w:r w:rsidRPr="1F0A99F3" w:rsidR="00861A07">
        <w:rPr>
          <w:rFonts w:ascii="Times New Roman" w:hAnsi="Times New Roman" w:cs="Times New Roman"/>
          <w:sz w:val="24"/>
          <w:szCs w:val="24"/>
        </w:rPr>
        <w:t>:</w:t>
      </w:r>
      <w:r w:rsidRPr="1F0A99F3" w:rsidR="00861A07">
        <w:rPr>
          <w:rFonts w:ascii="Times New Roman" w:hAnsi="Times New Roman" w:cs="Times New Roman"/>
          <w:sz w:val="24"/>
          <w:szCs w:val="24"/>
        </w:rPr>
        <w:t xml:space="preserve"> </w:t>
      </w:r>
    </w:p>
    <w:p w:rsidRPr="002F5DF3" w:rsidR="00817E7A" w:rsidP="00817E7A" w:rsidRDefault="00817E7A" w14:paraId="5211F263" w14:textId="77777777">
      <w:pPr>
        <w:pStyle w:val="Heading3"/>
        <w:ind w:left="720"/>
        <w:rPr>
          <w:rFonts w:ascii="Times New Roman" w:hAnsi="Times New Roman" w:cs="Times New Roman"/>
        </w:rPr>
      </w:pPr>
      <w:bookmarkStart w:name="_Toc2116187368" w:id="867900559"/>
      <w:r w:rsidRPr="1F0A99F3" w:rsidR="00817E7A">
        <w:rPr>
          <w:rFonts w:ascii="Times New Roman" w:hAnsi="Times New Roman" w:cs="Times New Roman"/>
        </w:rPr>
        <w:t>Description</w:t>
      </w:r>
      <w:bookmarkEnd w:id="867900559"/>
    </w:p>
    <w:p w:rsidRPr="002F5DF3" w:rsidR="00817E7A" w:rsidP="00817E7A" w:rsidRDefault="00817E7A" w14:paraId="158CB156" w14:textId="77777777">
      <w:pPr>
        <w:ind w:left="720"/>
      </w:pPr>
      <w:r w:rsidRPr="002F5DF3">
        <w:t xml:space="preserve">Describe </w:t>
      </w:r>
      <w:r w:rsidR="003D7471">
        <w:t>on</w:t>
      </w:r>
      <w:r w:rsidR="00861A07">
        <w:t>e</w:t>
      </w:r>
      <w:r w:rsidR="003D7471">
        <w:t xml:space="preserve"> of the project’s major </w:t>
      </w:r>
      <w:r w:rsidRPr="002F5DF3">
        <w:t>data structure</w:t>
      </w:r>
      <w:r w:rsidR="003D7471">
        <w:t>s</w:t>
      </w:r>
      <w:r w:rsidRPr="002F5DF3">
        <w:t xml:space="preserve"> or algorithm</w:t>
      </w:r>
      <w:r w:rsidR="003D7471">
        <w:t>s,</w:t>
      </w:r>
      <w:r w:rsidRPr="002F5DF3">
        <w:t xml:space="preserve"> and</w:t>
      </w:r>
      <w:r w:rsidR="003D7471">
        <w:t>,</w:t>
      </w:r>
      <w:r w:rsidRPr="002F5DF3">
        <w:t xml:space="preserve"> its general use.</w:t>
      </w:r>
    </w:p>
    <w:p w:rsidRPr="002F5DF3" w:rsidR="00817E7A" w:rsidP="00817E7A" w:rsidRDefault="00817E7A" w14:paraId="517BDCE6" w14:textId="77777777">
      <w:pPr>
        <w:pStyle w:val="Heading3"/>
        <w:ind w:left="720"/>
        <w:rPr>
          <w:rFonts w:ascii="Times New Roman" w:hAnsi="Times New Roman" w:cs="Times New Roman"/>
        </w:rPr>
      </w:pPr>
      <w:bookmarkStart w:name="_Toc125443734" w:id="1665297583"/>
      <w:r w:rsidRPr="1F0A99F3" w:rsidR="00817E7A">
        <w:rPr>
          <w:rFonts w:ascii="Times New Roman" w:hAnsi="Times New Roman" w:cs="Times New Roman"/>
        </w:rPr>
        <w:t>Analysis</w:t>
      </w:r>
      <w:r w:rsidRPr="1F0A99F3" w:rsidR="00817E7A">
        <w:rPr>
          <w:rFonts w:ascii="Times New Roman" w:hAnsi="Times New Roman" w:cs="Times New Roman"/>
        </w:rPr>
        <w:t xml:space="preserve"> </w:t>
      </w:r>
      <w:bookmarkEnd w:id="1665297583"/>
    </w:p>
    <w:p w:rsidRPr="002F5DF3" w:rsidR="00817E7A" w:rsidP="00817E7A" w:rsidRDefault="005C18F6" w14:paraId="46FEED6E" w14:textId="1A055C78">
      <w:pPr>
        <w:pStyle w:val="ListParagraph"/>
        <w:numPr>
          <w:ilvl w:val="0"/>
          <w:numId w:val="10"/>
        </w:numPr>
        <w:rPr/>
      </w:pPr>
      <w:r w:rsidR="00817E7A">
        <w:rPr/>
        <w:t xml:space="preserve">What are </w:t>
      </w:r>
      <w:r w:rsidRPr="002F5DF3" w:rsidR="00817E7A">
        <w:rPr/>
        <w:t>the memory requirements</w:t>
      </w:r>
      <w:r w:rsidR="00817E7A">
        <w:rPr/>
        <w:t>,</w:t>
      </w:r>
      <w:r w:rsidRPr="002F5DF3" w:rsidR="00817E7A">
        <w:rPr/>
        <w:t xml:space="preserve"> based </w:t>
      </w:r>
      <w:proofErr w:type="gramStart"/>
      <w:r w:rsidRPr="002F5DF3" w:rsidR="00817E7A">
        <w:rPr/>
        <w:t xml:space="preserve">off of</w:t>
      </w:r>
      <w:proofErr w:type="gramEnd"/>
      <w:r w:rsidRPr="002F5DF3" w:rsidR="00817E7A">
        <w:rPr/>
        <w:t xml:space="preserve"> the </w:t>
      </w:r>
      <w:r w:rsidR="003D7471">
        <w:rPr/>
        <w:t xml:space="preserve">general </w:t>
      </w:r>
      <w:r w:rsidRPr="002F5DF3" w:rsidR="00817E7A">
        <w:rPr/>
        <w:t>number of elements used</w:t>
      </w:r>
      <w:r w:rsidR="00817E7A">
        <w:rPr/>
        <w:t>?</w:t>
      </w:r>
    </w:p>
    <w:p w:rsidRPr="002F5DF3" w:rsidR="00817E7A" w:rsidP="1F0A99F3" w:rsidRDefault="005C18F6" w14:paraId="17D64749" w14:textId="673AE8C9">
      <w:pPr>
        <w:pStyle w:val="Normal"/>
        <w:ind w:left="720"/>
      </w:pPr>
      <w:r w:rsidR="00817E7A">
        <w:br/>
      </w:r>
      <w:r w:rsidR="21CCB08B">
        <w:rPr/>
        <w:t xml:space="preserve">Our system primarily uses </w:t>
      </w:r>
      <w:r w:rsidR="3378EED5">
        <w:rPr/>
        <w:t>array lists</w:t>
      </w:r>
      <w:r w:rsidR="21CCB08B">
        <w:rPr/>
        <w:t xml:space="preserve"> that can be dynamically allocated and </w:t>
      </w:r>
      <w:r w:rsidR="29B35D29">
        <w:rPr/>
        <w:t xml:space="preserve">stored. </w:t>
      </w:r>
      <w:r w:rsidR="78025722">
        <w:rPr/>
        <w:t>Usually,</w:t>
      </w:r>
      <w:r w:rsidR="21CCB08B">
        <w:rPr/>
        <w:t xml:space="preserve"> we take data from the database and while the result set loops it gets stored</w:t>
      </w:r>
      <w:r w:rsidR="1E9248CC">
        <w:rPr/>
        <w:t xml:space="preserve"> in the array list of objects. Some objects have their own </w:t>
      </w:r>
      <w:r w:rsidR="4D101596">
        <w:rPr/>
        <w:t>array,</w:t>
      </w:r>
      <w:r w:rsidR="1E9248CC">
        <w:rPr/>
        <w:t xml:space="preserve"> so it needs an additional loop for that.</w:t>
      </w:r>
      <w:r w:rsidR="3F470ED7">
        <w:rPr/>
        <w:t xml:space="preserve"> The size of the jar file is about 20 megabytes. </w:t>
      </w:r>
    </w:p>
    <w:p w:rsidR="1F0A99F3" w:rsidP="1F0A99F3" w:rsidRDefault="1F0A99F3" w14:paraId="6AA8C192" w14:textId="4812C77E">
      <w:pPr>
        <w:pStyle w:val="Normal"/>
        <w:ind w:left="720"/>
      </w:pPr>
    </w:p>
    <w:p w:rsidR="00817E7A" w:rsidP="00817E7A" w:rsidRDefault="005C18F6" w14:textId="77777777" w14:paraId="32A735E4">
      <w:pPr>
        <w:pStyle w:val="ListParagraph"/>
        <w:numPr>
          <w:ilvl w:val="0"/>
          <w:numId w:val="10"/>
        </w:numPr>
        <w:rPr/>
      </w:pPr>
      <w:r w:rsidR="00817E7A">
        <w:rPr/>
        <w:t xml:space="preserve">What are the </w:t>
      </w:r>
      <w:r w:rsidRPr="002F5DF3" w:rsidR="00817E7A">
        <w:rPr/>
        <w:t xml:space="preserve">pros and/or cons associated with </w:t>
      </w:r>
      <w:r w:rsidR="00817E7A">
        <w:rPr/>
        <w:t>the element</w:t>
      </w:r>
      <w:r w:rsidRPr="002F5DF3" w:rsidR="00817E7A">
        <w:rPr/>
        <w:t xml:space="preserve">? </w:t>
      </w:r>
    </w:p>
    <w:p w:rsidR="00817E7A" w:rsidP="1F0A99F3" w:rsidRDefault="005C18F6" w14:paraId="12798C4C" w14:textId="43445B23">
      <w:pPr>
        <w:pStyle w:val="Normal"/>
        <w:ind w:left="720"/>
      </w:pPr>
      <w:r w:rsidR="00817E7A">
        <w:br/>
      </w:r>
      <w:r w:rsidR="51FBFF36">
        <w:rPr/>
        <w:t xml:space="preserve">The pros of the array list </w:t>
      </w:r>
      <w:proofErr w:type="gramStart"/>
      <w:r w:rsidR="51FBFF36">
        <w:rPr/>
        <w:t>is</w:t>
      </w:r>
      <w:proofErr w:type="gramEnd"/>
      <w:r w:rsidR="51FBFF36">
        <w:rPr/>
        <w:t xml:space="preserve"> that any number of elements can be stored there. However, the issue is that if there is an element that needs to be deleted </w:t>
      </w:r>
      <w:r w:rsidR="0D0F8B95">
        <w:rPr/>
        <w:t>arrays</w:t>
      </w:r>
      <w:r w:rsidR="1C0EBBD8">
        <w:rPr/>
        <w:t xml:space="preserve"> can’t delete them just make the index null.</w:t>
      </w:r>
      <w:r w:rsidR="00817E7A">
        <w:br/>
      </w:r>
    </w:p>
    <w:p w:rsidR="00817E7A" w:rsidP="00817E7A" w:rsidRDefault="005C18F6" w14:textId="77777777" w14:paraId="2177DBE5">
      <w:pPr>
        <w:pStyle w:val="ListParagraph"/>
        <w:numPr>
          <w:ilvl w:val="0"/>
          <w:numId w:val="10"/>
        </w:numPr>
        <w:rPr/>
      </w:pPr>
      <w:r w:rsidR="00817E7A">
        <w:rPr/>
        <w:t>What is an alternative program element that could have been used?</w:t>
      </w:r>
      <w:r w:rsidRPr="002F5DF3" w:rsidR="00817E7A">
        <w:rPr/>
        <w:t xml:space="preserve"> </w:t>
      </w:r>
    </w:p>
    <w:p w:rsidR="00817E7A" w:rsidP="1F0A99F3" w:rsidRDefault="005C18F6" w14:paraId="5C07EBBE" w14:textId="1409251B">
      <w:pPr>
        <w:pStyle w:val="Normal"/>
        <w:ind w:left="720"/>
      </w:pPr>
      <w:r w:rsidR="00817E7A">
        <w:br/>
      </w:r>
      <w:r w:rsidR="7FD20229">
        <w:rPr/>
        <w:t>N</w:t>
      </w:r>
      <w:r w:rsidR="7B612E70">
        <w:rPr/>
        <w:t xml:space="preserve">odes, not only can they store </w:t>
      </w:r>
      <w:r w:rsidR="1D581C59">
        <w:rPr/>
        <w:t>objects,</w:t>
      </w:r>
      <w:r w:rsidR="7B612E70">
        <w:rPr/>
        <w:t xml:space="preserve"> but it can also delete them with ease as well. </w:t>
      </w:r>
      <w:r w:rsidR="291CE4DD">
        <w:rPr/>
        <w:t xml:space="preserve">However looping thru them takes more time </w:t>
      </w:r>
      <w:r w:rsidR="16F185F5">
        <w:rPr/>
        <w:t>to do.</w:t>
      </w:r>
      <w:r w:rsidR="00817E7A">
        <w:br/>
      </w:r>
    </w:p>
    <w:p w:rsidRPr="002F5DF3" w:rsidR="00817E7A" w:rsidP="00817E7A" w:rsidRDefault="005C18F6" w14:textId="77777777" w14:paraId="2E2DD035">
      <w:pPr>
        <w:pStyle w:val="ListParagraph"/>
        <w:numPr>
          <w:ilvl w:val="0"/>
          <w:numId w:val="10"/>
        </w:numPr>
        <w:rPr/>
      </w:pPr>
      <w:r w:rsidR="00817E7A">
        <w:rPr/>
        <w:t>W</w:t>
      </w:r>
      <w:r w:rsidRPr="002F5DF3" w:rsidR="00817E7A">
        <w:rPr/>
        <w:t xml:space="preserve">hy is </w:t>
      </w:r>
      <w:r w:rsidR="00817E7A">
        <w:rPr/>
        <w:t xml:space="preserve">the element </w:t>
      </w:r>
      <w:r w:rsidRPr="002F5DF3" w:rsidR="00817E7A">
        <w:rPr/>
        <w:t xml:space="preserve">appropriate for your </w:t>
      </w:r>
      <w:r w:rsidR="00817E7A">
        <w:rPr/>
        <w:t xml:space="preserve">project’s </w:t>
      </w:r>
      <w:r w:rsidRPr="002F5DF3" w:rsidR="00817E7A">
        <w:rPr/>
        <w:t>use?</w:t>
      </w:r>
    </w:p>
    <w:p w:rsidRPr="002F5DF3" w:rsidR="00817E7A" w:rsidP="1F0A99F3" w:rsidRDefault="005C18F6" w14:paraId="36EBB157" w14:textId="5057B17B">
      <w:pPr>
        <w:pStyle w:val="Normal"/>
        <w:ind w:left="720"/>
      </w:pPr>
      <w:r w:rsidR="00817E7A">
        <w:br/>
      </w:r>
      <w:r w:rsidR="23B24F96">
        <w:rPr/>
        <w:t>Array lists</w:t>
      </w:r>
      <w:r w:rsidR="0F0F9AFE">
        <w:rPr/>
        <w:t xml:space="preserve"> are dynamic and in runtime we need to dynamically allocate objects depending on order items or how many employees there are.</w:t>
      </w:r>
    </w:p>
    <w:p w:rsidR="000031FB" w:rsidP="000031FB" w:rsidRDefault="000031FB" w14:paraId="0AFF1DDE" w14:textId="77777777">
      <w:pPr>
        <w:ind w:left="720"/>
      </w:pPr>
    </w:p>
    <w:p w:rsidRPr="000031FB" w:rsidR="000031FB" w:rsidP="000031FB" w:rsidRDefault="000031FB" w14:paraId="78297728" w14:textId="77777777"/>
    <w:p w:rsidR="000031FB" w:rsidP="0097574D" w:rsidRDefault="000031FB" w14:paraId="69CD2B7F" w14:textId="77777777">
      <w:pPr>
        <w:pStyle w:val="Heading1"/>
        <w:jc w:val="center"/>
      </w:pPr>
    </w:p>
    <w:p w:rsidRPr="00EA4C17" w:rsidR="0097574D" w:rsidP="0097574D" w:rsidRDefault="0097574D" w14:paraId="7F0A8B9D" w14:textId="77777777">
      <w:pPr>
        <w:pStyle w:val="Heading1"/>
        <w:jc w:val="center"/>
      </w:pPr>
      <w:bookmarkStart w:name="_Toc75695810" w:id="647145603"/>
      <w:r w:rsidR="0097574D">
        <w:rPr/>
        <w:t>DB Documentation</w:t>
      </w:r>
      <w:bookmarkEnd w:id="647145603"/>
    </w:p>
    <w:p w:rsidR="0097574D" w:rsidP="1F0A99F3" w:rsidRDefault="0097574D" w14:paraId="0F260BA9" w14:textId="4EAB56D9">
      <w:pPr>
        <w:pStyle w:val="Heading2"/>
      </w:pPr>
      <w:bookmarkStart w:name="_Toc657231115" w:id="475988028"/>
      <w:r w:rsidR="0097574D">
        <w:rPr/>
        <w:t>DB Description:</w:t>
      </w:r>
      <w:r w:rsidR="66E3CD5B">
        <w:rPr/>
        <w:t xml:space="preserve"> </w:t>
      </w:r>
      <w:bookmarkEnd w:id="475988028"/>
    </w:p>
    <w:p w:rsidR="0097574D" w:rsidRDefault="0097574D" w14:paraId="1A9FCE23" w14:textId="10344600">
      <w:r w:rsidR="0097574D">
        <w:rPr/>
        <w:t>Give the name and description of the DB. The description should detail the type of data that the DB is used to store.</w:t>
      </w:r>
    </w:p>
    <w:p w:rsidR="3F1CAEFC" w:rsidP="1F0A99F3" w:rsidRDefault="3F1CAEFC" w14:paraId="77EA9755" w14:textId="5EE1FCCA">
      <w:pPr>
        <w:pStyle w:val="Normal"/>
      </w:pPr>
      <w:r w:rsidR="3F1CAEFC">
        <w:rPr/>
        <w:t>Microsoft</w:t>
      </w:r>
      <w:r w:rsidR="33D4E83C">
        <w:rPr/>
        <w:t xml:space="preserve"> access is an advanced database that gives the programmer many capabilities such as sending information to an excel sheet, repairing a database, and giving each column its own datatype</w:t>
      </w:r>
      <w:r w:rsidR="785C31AF">
        <w:rPr/>
        <w:t>. The systems database stores all types of information such as</w:t>
      </w:r>
      <w:r w:rsidR="2A362834">
        <w:rPr/>
        <w:t xml:space="preserve"> dates, numbers, and strings. </w:t>
      </w:r>
    </w:p>
    <w:p w:rsidR="0097574D" w:rsidP="1F0A99F3" w:rsidRDefault="0097574D" w14:paraId="01A89590" w14:textId="330D2F0E">
      <w:pPr>
        <w:pStyle w:val="Heading2"/>
      </w:pPr>
      <w:bookmarkStart w:name="_Toc84042877" w:id="2071015364"/>
      <w:r w:rsidR="0097574D">
        <w:rPr/>
        <w:t>DB Type:</w:t>
      </w:r>
      <w:bookmarkEnd w:id="2071015364"/>
    </w:p>
    <w:p w:rsidR="0097574D" w:rsidP="0097574D" w:rsidRDefault="0097574D" w14:paraId="4B43A732" w14:textId="77777777">
      <w:r w:rsidR="0097574D">
        <w:rPr/>
        <w:t>Describe the type of DB (</w:t>
      </w:r>
      <w:proofErr w:type="gramStart"/>
      <w:r w:rsidR="0097574D">
        <w:rPr/>
        <w:t>e.g.</w:t>
      </w:r>
      <w:proofErr w:type="gramEnd"/>
      <w:r w:rsidR="0097574D">
        <w:rPr/>
        <w:t xml:space="preserve"> MySQL Relational DB</w:t>
      </w:r>
      <w:r w:rsidR="00861A07">
        <w:rPr/>
        <w:t>; MS SQL Server Relational DB</w:t>
      </w:r>
      <w:r w:rsidR="0097574D">
        <w:rPr/>
        <w:t>)</w:t>
      </w:r>
    </w:p>
    <w:p w:rsidR="54D13CC7" w:rsidP="1F0A99F3" w:rsidRDefault="54D13CC7" w14:paraId="7635A894" w14:textId="2B97A99B">
      <w:pPr>
        <w:pStyle w:val="Normal"/>
      </w:pPr>
      <w:r w:rsidR="54D13CC7">
        <w:rPr/>
        <w:t>Microsoft access</w:t>
      </w:r>
      <w:r w:rsidR="51CC4006">
        <w:rPr/>
        <w:t xml:space="preserve"> which is a relational database</w:t>
      </w:r>
    </w:p>
    <w:p w:rsidR="0097574D" w:rsidP="1F0A99F3" w:rsidRDefault="0097574D" w14:paraId="57275559" w14:textId="1802293F">
      <w:pPr>
        <w:pStyle w:val="Heading2"/>
      </w:pPr>
      <w:bookmarkStart w:name="_Toc1508959567" w:id="1601308412"/>
      <w:r w:rsidR="0097574D">
        <w:rPr/>
        <w:t>DB Tables</w:t>
      </w:r>
      <w:r w:rsidR="77E3B605">
        <w:rPr/>
        <w:t xml:space="preserve"> </w:t>
      </w:r>
      <w:bookmarkEnd w:id="1601308412"/>
    </w:p>
    <w:p w:rsidR="0097574D" w:rsidP="0097574D" w:rsidRDefault="0097574D" w14:paraId="1C095698" w14:textId="64A8CDC4">
      <w:pPr>
        <w:pStyle w:val="ListParagraph"/>
        <w:numPr>
          <w:ilvl w:val="0"/>
          <w:numId w:val="4"/>
        </w:numPr>
        <w:rPr/>
      </w:pPr>
      <w:r w:rsidR="0097574D">
        <w:rPr/>
        <w:t xml:space="preserve"> </w:t>
      </w:r>
      <w:r w:rsidR="57DED4DB">
        <w:rPr/>
        <w:t>Employee</w:t>
      </w:r>
    </w:p>
    <w:p w:rsidR="0097574D" w:rsidP="1F0A99F3" w:rsidRDefault="0097574D" w14:paraId="7C972E72" w14:textId="13A2E586">
      <w:pPr>
        <w:pStyle w:val="ListParagraph"/>
        <w:numPr>
          <w:ilvl w:val="1"/>
          <w:numId w:val="4"/>
        </w:numPr>
        <w:rPr/>
      </w:pPr>
      <w:r w:rsidR="47ECA9CC">
        <w:rPr/>
        <w:t>EmployeeID</w:t>
      </w:r>
      <w:r w:rsidRPr="1F0A99F3" w:rsidR="790AC2B7">
        <w:rPr>
          <w:noProof w:val="0"/>
          <w:lang w:val="en-US"/>
        </w:rPr>
        <w:t>: Primary Key</w:t>
      </w:r>
    </w:p>
    <w:p w:rsidR="47ECA9CC" w:rsidP="1F0A99F3" w:rsidRDefault="47ECA9CC" w14:paraId="327C5FDD" w14:textId="114FB2C2">
      <w:pPr>
        <w:pStyle w:val="ListParagraph"/>
        <w:numPr>
          <w:ilvl w:val="1"/>
          <w:numId w:val="4"/>
        </w:numPr>
        <w:rPr/>
      </w:pPr>
      <w:r w:rsidR="47ECA9CC">
        <w:rPr/>
        <w:t>Name</w:t>
      </w:r>
      <w:r w:rsidR="47ECA9CC">
        <w:rPr/>
        <w:t xml:space="preserve"> </w:t>
      </w:r>
    </w:p>
    <w:p w:rsidR="25A9FD45" w:rsidP="1F0A99F3" w:rsidRDefault="25A9FD45" w14:paraId="27FC4AA6" w14:textId="7BB3FDDE">
      <w:pPr>
        <w:pStyle w:val="ListParagraph"/>
        <w:numPr>
          <w:ilvl w:val="1"/>
          <w:numId w:val="4"/>
        </w:numPr>
        <w:rPr/>
      </w:pPr>
      <w:r w:rsidR="25A9FD45">
        <w:rPr/>
        <w:t>Password</w:t>
      </w:r>
      <w:r w:rsidRPr="1F0A99F3" w:rsidR="3740DF3F">
        <w:rPr>
          <w:noProof w:val="0"/>
          <w:lang w:val="en-US"/>
        </w:rPr>
        <w:t>: Primary Key</w:t>
      </w:r>
    </w:p>
    <w:p w:rsidR="25A9FD45" w:rsidP="1F0A99F3" w:rsidRDefault="25A9FD45" w14:paraId="07E8A7DA" w14:textId="6EE1CBEA">
      <w:pPr>
        <w:pStyle w:val="ListParagraph"/>
        <w:numPr>
          <w:ilvl w:val="1"/>
          <w:numId w:val="4"/>
        </w:numPr>
        <w:rPr/>
      </w:pPr>
      <w:r w:rsidR="25A9FD45">
        <w:rPr/>
        <w:t>Hours</w:t>
      </w:r>
    </w:p>
    <w:p w:rsidR="25A9FD45" w:rsidP="1F0A99F3" w:rsidRDefault="25A9FD45" w14:paraId="6D1A14F3" w14:textId="59B9D2E5">
      <w:pPr>
        <w:pStyle w:val="ListParagraph"/>
        <w:numPr>
          <w:ilvl w:val="1"/>
          <w:numId w:val="4"/>
        </w:numPr>
        <w:rPr/>
      </w:pPr>
      <w:r w:rsidR="25A9FD45">
        <w:rPr/>
        <w:t>Wage</w:t>
      </w:r>
    </w:p>
    <w:p w:rsidR="25A9FD45" w:rsidP="1F0A99F3" w:rsidRDefault="25A9FD45" w14:paraId="32D81BAF" w14:textId="66789446">
      <w:pPr>
        <w:pStyle w:val="ListParagraph"/>
        <w:numPr>
          <w:ilvl w:val="1"/>
          <w:numId w:val="4"/>
        </w:numPr>
        <w:rPr/>
      </w:pPr>
      <w:r w:rsidR="25A9FD45">
        <w:rPr/>
        <w:t>TotalPay</w:t>
      </w:r>
    </w:p>
    <w:p w:rsidR="25A9FD45" w:rsidP="1F0A99F3" w:rsidRDefault="25A9FD45" w14:paraId="47C4372E" w14:textId="7DEF1A61">
      <w:pPr>
        <w:pStyle w:val="ListParagraph"/>
        <w:numPr>
          <w:ilvl w:val="1"/>
          <w:numId w:val="4"/>
        </w:numPr>
        <w:rPr/>
      </w:pPr>
      <w:r w:rsidR="25A9FD45">
        <w:rPr/>
        <w:t>JobType</w:t>
      </w:r>
    </w:p>
    <w:p w:rsidRPr="0097574D" w:rsidR="0097574D" w:rsidP="0097574D" w:rsidRDefault="0097574D" w14:paraId="4EDDD7E7" w14:textId="3C129FBA">
      <w:pPr>
        <w:pStyle w:val="ListParagraph"/>
        <w:numPr>
          <w:ilvl w:val="0"/>
          <w:numId w:val="4"/>
        </w:numPr>
        <w:rPr/>
      </w:pPr>
      <w:r w:rsidR="78B37537">
        <w:rPr/>
        <w:t>ClockIn</w:t>
      </w:r>
      <w:r w:rsidR="4B0828F4">
        <w:rPr/>
        <w:t>_Out</w:t>
      </w:r>
    </w:p>
    <w:p w:rsidR="78B37537" w:rsidP="1F0A99F3" w:rsidRDefault="78B37537" w14:paraId="41795CBF" w14:textId="1D1A7E66">
      <w:pPr>
        <w:pStyle w:val="ListParagraph"/>
        <w:numPr>
          <w:ilvl w:val="1"/>
          <w:numId w:val="4"/>
        </w:numPr>
        <w:rPr/>
      </w:pPr>
      <w:r w:rsidR="78B37537">
        <w:rPr/>
        <w:t>ID</w:t>
      </w:r>
      <w:r w:rsidRPr="1F0A99F3" w:rsidR="15413586">
        <w:rPr>
          <w:noProof w:val="0"/>
          <w:lang w:val="en-US"/>
        </w:rPr>
        <w:t>: Primary Key</w:t>
      </w:r>
    </w:p>
    <w:p w:rsidR="78B37537" w:rsidP="1F0A99F3" w:rsidRDefault="78B37537" w14:paraId="7E338948" w14:textId="01283F9F">
      <w:pPr>
        <w:pStyle w:val="ListParagraph"/>
        <w:numPr>
          <w:ilvl w:val="1"/>
          <w:numId w:val="4"/>
        </w:numPr>
        <w:rPr>
          <w:noProof w:val="0"/>
          <w:lang w:val="en-US"/>
        </w:rPr>
      </w:pPr>
      <w:r w:rsidR="78B37537">
        <w:rPr/>
        <w:t>EmployeeName</w:t>
      </w:r>
      <w:r w:rsidR="526B3270">
        <w:rPr/>
        <w:t>: FK Name</w:t>
      </w:r>
    </w:p>
    <w:p w:rsidR="1838289E" w:rsidP="1F0A99F3" w:rsidRDefault="1838289E" w14:paraId="66D38954" w14:textId="03C30F68">
      <w:pPr>
        <w:pStyle w:val="ListParagraph"/>
        <w:numPr>
          <w:ilvl w:val="1"/>
          <w:numId w:val="4"/>
        </w:numPr>
        <w:rPr/>
      </w:pPr>
      <w:r w:rsidR="1838289E">
        <w:rPr/>
        <w:t>ClockInDate</w:t>
      </w:r>
    </w:p>
    <w:p w:rsidR="78B37537" w:rsidP="1F0A99F3" w:rsidRDefault="78B37537" w14:paraId="787D24AC" w14:textId="56826BDF">
      <w:pPr>
        <w:pStyle w:val="ListParagraph"/>
        <w:numPr>
          <w:ilvl w:val="1"/>
          <w:numId w:val="4"/>
        </w:numPr>
        <w:rPr/>
      </w:pPr>
      <w:r w:rsidR="78B37537">
        <w:rPr/>
        <w:t>Clock</w:t>
      </w:r>
      <w:r w:rsidR="59062551">
        <w:rPr/>
        <w:t>I</w:t>
      </w:r>
      <w:r w:rsidR="78B37537">
        <w:rPr/>
        <w:t>n</w:t>
      </w:r>
    </w:p>
    <w:p w:rsidR="5E076AF4" w:rsidP="1F0A99F3" w:rsidRDefault="5E076AF4" w14:paraId="55C9FC21" w14:textId="10B33C45">
      <w:pPr>
        <w:pStyle w:val="ListParagraph"/>
        <w:numPr>
          <w:ilvl w:val="1"/>
          <w:numId w:val="4"/>
        </w:numPr>
        <w:rPr/>
      </w:pPr>
      <w:r w:rsidR="5E076AF4">
        <w:rPr/>
        <w:t>ClockOutDate</w:t>
      </w:r>
    </w:p>
    <w:p w:rsidR="5B7FB5E6" w:rsidP="1F0A99F3" w:rsidRDefault="5B7FB5E6" w14:paraId="28DE3351" w14:textId="65643E75">
      <w:pPr>
        <w:pStyle w:val="ListParagraph"/>
        <w:numPr>
          <w:ilvl w:val="1"/>
          <w:numId w:val="4"/>
        </w:numPr>
        <w:rPr/>
      </w:pPr>
      <w:r w:rsidR="5B7FB5E6">
        <w:rPr/>
        <w:t>ClockO</w:t>
      </w:r>
      <w:r w:rsidR="5BF09E63">
        <w:rPr/>
        <w:t>ut</w:t>
      </w:r>
    </w:p>
    <w:p w:rsidR="78B37537" w:rsidP="1F0A99F3" w:rsidRDefault="78B37537" w14:paraId="5FBEBE65" w14:textId="67BFA525">
      <w:pPr>
        <w:pStyle w:val="ListParagraph"/>
        <w:numPr>
          <w:ilvl w:val="0"/>
          <w:numId w:val="4"/>
        </w:numPr>
        <w:rPr/>
      </w:pPr>
      <w:r w:rsidR="78B37537">
        <w:rPr/>
        <w:t>Orders</w:t>
      </w:r>
    </w:p>
    <w:p w:rsidR="78B37537" w:rsidP="1F0A99F3" w:rsidRDefault="78B37537" w14:paraId="7AF93030" w14:textId="03FF8B4D">
      <w:pPr>
        <w:pStyle w:val="ListParagraph"/>
        <w:numPr>
          <w:ilvl w:val="1"/>
          <w:numId w:val="4"/>
        </w:numPr>
        <w:rPr/>
      </w:pPr>
      <w:r w:rsidR="78B37537">
        <w:rPr/>
        <w:t>ID</w:t>
      </w:r>
      <w:r w:rsidRPr="1F0A99F3" w:rsidR="1073ADBF">
        <w:rPr>
          <w:noProof w:val="0"/>
          <w:lang w:val="en-US"/>
        </w:rPr>
        <w:t>: Primary Key</w:t>
      </w:r>
    </w:p>
    <w:p w:rsidR="78B37537" w:rsidP="1F0A99F3" w:rsidRDefault="78B37537" w14:paraId="05D9D281" w14:textId="1714393A">
      <w:pPr>
        <w:pStyle w:val="ListParagraph"/>
        <w:numPr>
          <w:ilvl w:val="1"/>
          <w:numId w:val="4"/>
        </w:numPr>
        <w:rPr>
          <w:noProof w:val="0"/>
          <w:lang w:val="en-US"/>
        </w:rPr>
      </w:pPr>
      <w:r w:rsidR="78B37537">
        <w:rPr/>
        <w:t>OrderNumber</w:t>
      </w:r>
      <w:r w:rsidRPr="1F0A99F3" w:rsidR="59D8FEAB">
        <w:rPr>
          <w:noProof w:val="0"/>
          <w:lang w:val="en-US"/>
        </w:rPr>
        <w:t xml:space="preserve"> </w:t>
      </w:r>
    </w:p>
    <w:p w:rsidR="42685EB7" w:rsidP="1F0A99F3" w:rsidRDefault="42685EB7" w14:paraId="37BE6ACC" w14:textId="7A3CB612">
      <w:pPr>
        <w:pStyle w:val="ListParagraph"/>
        <w:numPr>
          <w:ilvl w:val="1"/>
          <w:numId w:val="4"/>
        </w:numPr>
        <w:rPr>
          <w:noProof w:val="0"/>
          <w:lang w:val="en-US"/>
        </w:rPr>
      </w:pPr>
      <w:r w:rsidRPr="1F0A99F3" w:rsidR="42685EB7">
        <w:rPr>
          <w:noProof w:val="0"/>
          <w:lang w:val="en-US"/>
        </w:rPr>
        <w:t>CustomerName</w:t>
      </w:r>
    </w:p>
    <w:p w:rsidR="42685EB7" w:rsidP="1F0A99F3" w:rsidRDefault="42685EB7" w14:paraId="4ECF6591" w14:textId="59B5601A">
      <w:pPr>
        <w:pStyle w:val="ListParagraph"/>
        <w:numPr>
          <w:ilvl w:val="1"/>
          <w:numId w:val="4"/>
        </w:numPr>
        <w:rPr>
          <w:noProof w:val="0"/>
          <w:lang w:val="en-US"/>
        </w:rPr>
      </w:pPr>
      <w:r w:rsidRPr="1F0A99F3" w:rsidR="42685EB7">
        <w:rPr>
          <w:noProof w:val="0"/>
          <w:lang w:val="en-US"/>
        </w:rPr>
        <w:t>CustomerNumber</w:t>
      </w:r>
    </w:p>
    <w:p w:rsidR="78B37537" w:rsidP="1F0A99F3" w:rsidRDefault="78B37537" w14:paraId="36C74CAC" w14:textId="61DD33B8">
      <w:pPr>
        <w:pStyle w:val="ListParagraph"/>
        <w:numPr>
          <w:ilvl w:val="1"/>
          <w:numId w:val="4"/>
        </w:numPr>
        <w:rPr>
          <w:noProof w:val="0"/>
          <w:lang w:val="en-US"/>
        </w:rPr>
      </w:pPr>
      <w:r w:rsidR="78B37537">
        <w:rPr/>
        <w:t>Waitstaff</w:t>
      </w:r>
      <w:r w:rsidR="5A3B20ED">
        <w:rPr/>
        <w:t>: FK Name</w:t>
      </w:r>
    </w:p>
    <w:p w:rsidR="78B37537" w:rsidP="1F0A99F3" w:rsidRDefault="78B37537" w14:paraId="3BBA294B" w14:textId="7B647A12">
      <w:pPr>
        <w:pStyle w:val="ListParagraph"/>
        <w:numPr>
          <w:ilvl w:val="1"/>
          <w:numId w:val="4"/>
        </w:numPr>
        <w:rPr/>
      </w:pPr>
      <w:r w:rsidR="78B37537">
        <w:rPr/>
        <w:t>TimeofOrder</w:t>
      </w:r>
    </w:p>
    <w:p w:rsidR="78B37537" w:rsidP="1F0A99F3" w:rsidRDefault="78B37537" w14:paraId="7687074B" w14:textId="01D96909">
      <w:pPr>
        <w:pStyle w:val="ListParagraph"/>
        <w:numPr>
          <w:ilvl w:val="1"/>
          <w:numId w:val="4"/>
        </w:numPr>
        <w:rPr>
          <w:color w:val="auto"/>
        </w:rPr>
      </w:pPr>
      <w:r w:rsidRPr="1F0A99F3" w:rsidR="78B37537">
        <w:rPr>
          <w:color w:val="auto"/>
        </w:rPr>
        <w:t>Month_day_year</w:t>
      </w:r>
    </w:p>
    <w:p w:rsidR="78B37537" w:rsidP="1F0A99F3" w:rsidRDefault="78B37537" w14:paraId="2C4CDB11" w14:textId="312B8D56">
      <w:pPr>
        <w:pStyle w:val="ListParagraph"/>
        <w:numPr>
          <w:ilvl w:val="1"/>
          <w:numId w:val="4"/>
        </w:numPr>
        <w:rPr>
          <w:color w:val="auto"/>
        </w:rPr>
      </w:pPr>
      <w:r w:rsidRPr="1F0A99F3" w:rsidR="78B37537">
        <w:rPr>
          <w:color w:val="auto"/>
        </w:rPr>
        <w:t>Price</w:t>
      </w:r>
    </w:p>
    <w:p w:rsidR="78B37537" w:rsidP="1F0A99F3" w:rsidRDefault="78B37537" w14:paraId="304B3883" w14:textId="2803A3D1">
      <w:pPr>
        <w:pStyle w:val="ListParagraph"/>
        <w:numPr>
          <w:ilvl w:val="1"/>
          <w:numId w:val="4"/>
        </w:numPr>
        <w:rPr>
          <w:color w:val="auto"/>
        </w:rPr>
      </w:pPr>
      <w:r w:rsidRPr="1F0A99F3" w:rsidR="78B37537">
        <w:rPr>
          <w:color w:val="auto"/>
        </w:rPr>
        <w:t>Complete</w:t>
      </w:r>
    </w:p>
    <w:p w:rsidR="78B37537" w:rsidP="1F0A99F3" w:rsidRDefault="78B37537" w14:paraId="3C761D24" w14:textId="702DD60F">
      <w:pPr>
        <w:pStyle w:val="ListParagraph"/>
        <w:numPr>
          <w:ilvl w:val="1"/>
          <w:numId w:val="4"/>
        </w:numPr>
        <w:rPr>
          <w:color w:val="FF0000"/>
        </w:rPr>
      </w:pPr>
      <w:r w:rsidR="78B37537">
        <w:rPr/>
        <w:t>Paid</w:t>
      </w:r>
    </w:p>
    <w:p w:rsidR="78B37537" w:rsidP="1F0A99F3" w:rsidRDefault="78B37537" w14:paraId="16FD4F65" w14:textId="57127B7E">
      <w:pPr>
        <w:pStyle w:val="ListParagraph"/>
        <w:numPr>
          <w:ilvl w:val="1"/>
          <w:numId w:val="4"/>
        </w:numPr>
        <w:rPr/>
      </w:pPr>
      <w:r w:rsidR="78B37537">
        <w:rPr/>
        <w:t>Table</w:t>
      </w:r>
      <w:r w:rsidR="47153296">
        <w:rPr/>
        <w:t>N</w:t>
      </w:r>
      <w:r w:rsidR="78B37537">
        <w:rPr/>
        <w:t>umber</w:t>
      </w:r>
    </w:p>
    <w:p w:rsidR="78B37537" w:rsidP="1F0A99F3" w:rsidRDefault="78B37537" w14:paraId="1C1E6CBB" w14:textId="42189F4F">
      <w:pPr>
        <w:pStyle w:val="ListParagraph"/>
        <w:numPr>
          <w:ilvl w:val="1"/>
          <w:numId w:val="4"/>
        </w:numPr>
        <w:rPr/>
      </w:pPr>
      <w:r w:rsidR="78B37537">
        <w:rPr/>
        <w:t>Item</w:t>
      </w:r>
    </w:p>
    <w:p w:rsidR="78B37537" w:rsidP="1F0A99F3" w:rsidRDefault="78B37537" w14:paraId="7E9BDD59" w14:textId="0FFE2018">
      <w:pPr>
        <w:pStyle w:val="ListParagraph"/>
        <w:numPr>
          <w:ilvl w:val="1"/>
          <w:numId w:val="4"/>
        </w:numPr>
        <w:rPr/>
      </w:pPr>
      <w:r w:rsidR="78B37537">
        <w:rPr/>
        <w:t>Itemamount</w:t>
      </w:r>
    </w:p>
    <w:p w:rsidR="78B37537" w:rsidP="1F0A99F3" w:rsidRDefault="78B37537" w14:paraId="487EC3F9" w14:textId="37E91D03">
      <w:pPr>
        <w:pStyle w:val="ListParagraph"/>
        <w:numPr>
          <w:ilvl w:val="1"/>
          <w:numId w:val="4"/>
        </w:numPr>
        <w:rPr/>
      </w:pPr>
      <w:r w:rsidR="78B37537">
        <w:rPr/>
        <w:t>Notes</w:t>
      </w:r>
    </w:p>
    <w:p w:rsidR="78B37537" w:rsidP="1F0A99F3" w:rsidRDefault="78B37537" w14:paraId="6FBA80F5" w14:textId="33D60993">
      <w:pPr>
        <w:pStyle w:val="ListParagraph"/>
        <w:numPr>
          <w:ilvl w:val="1"/>
          <w:numId w:val="4"/>
        </w:numPr>
        <w:rPr/>
      </w:pPr>
      <w:proofErr w:type="spellStart"/>
      <w:r w:rsidR="78B37537">
        <w:rPr/>
        <w:t>Itemcost</w:t>
      </w:r>
      <w:proofErr w:type="spellEnd"/>
    </w:p>
    <w:p w:rsidR="0097574D" w:rsidP="0097574D" w:rsidRDefault="0097574D" w14:paraId="2FB0A8F0" w14:textId="1CC0BC09">
      <w:pPr>
        <w:pStyle w:val="Heading2"/>
      </w:pPr>
      <w:bookmarkStart w:name="_Toc720262233" w:id="1002017436"/>
      <w:r w:rsidR="0097574D">
        <w:rPr/>
        <w:t>DB Relationship Diagram</w:t>
      </w:r>
      <w:r w:rsidR="00D92B59">
        <w:rPr/>
        <w:t>s</w:t>
      </w:r>
      <w:bookmarkEnd w:id="1002017436"/>
    </w:p>
    <w:p w:rsidR="3B84C68F" w:rsidP="1F0A99F3" w:rsidRDefault="3B84C68F" w14:paraId="1257BE87" w14:textId="67984156">
      <w:pPr>
        <w:pStyle w:val="Normal"/>
      </w:pPr>
      <w:r w:rsidR="3B84C68F">
        <w:drawing>
          <wp:inline wp14:editId="2762FE90" wp14:anchorId="0BEB885E">
            <wp:extent cx="5170520" cy="3445130"/>
            <wp:effectExtent l="0" t="0" r="0" b="0"/>
            <wp:docPr id="1027474803" name="" title=""/>
            <wp:cNvGraphicFramePr>
              <a:graphicFrameLocks noChangeAspect="1"/>
            </wp:cNvGraphicFramePr>
            <a:graphic>
              <a:graphicData uri="http://schemas.openxmlformats.org/drawingml/2006/picture">
                <pic:pic>
                  <pic:nvPicPr>
                    <pic:cNvPr id="0" name=""/>
                    <pic:cNvPicPr/>
                  </pic:nvPicPr>
                  <pic:blipFill>
                    <a:blip r:embed="Rce9b4094fdf04b95">
                      <a:extLst>
                        <a:ext xmlns:a="http://schemas.openxmlformats.org/drawingml/2006/main" uri="{28A0092B-C50C-407E-A947-70E740481C1C}">
                          <a14:useLocalDpi val="0"/>
                        </a:ext>
                      </a:extLst>
                    </a:blip>
                    <a:srcRect l="5993" t="3649" r="8832" b="8759"/>
                    <a:stretch>
                      <a:fillRect/>
                    </a:stretch>
                  </pic:blipFill>
                  <pic:spPr>
                    <a:xfrm>
                      <a:off x="0" y="0"/>
                      <a:ext cx="5170520" cy="3445130"/>
                    </a:xfrm>
                    <a:prstGeom prst="rect">
                      <a:avLst/>
                    </a:prstGeom>
                  </pic:spPr>
                </pic:pic>
              </a:graphicData>
            </a:graphic>
          </wp:inline>
        </w:drawing>
      </w:r>
    </w:p>
    <w:p w:rsidR="0097574D" w:rsidRDefault="0097574D" w14:paraId="274DC7DF" w14:textId="77777777">
      <w:pPr>
        <w:spacing w:after="160" w:line="259" w:lineRule="auto"/>
        <w:rPr>
          <w:rFonts w:asciiTheme="majorHAnsi" w:hAnsiTheme="majorHAnsi" w:eastAsiaTheme="majorEastAsia" w:cstheme="majorBidi"/>
          <w:color w:val="2E74B5" w:themeColor="accent1" w:themeShade="BF"/>
          <w:sz w:val="26"/>
          <w:szCs w:val="26"/>
        </w:rPr>
      </w:pPr>
      <w:r>
        <w:br w:type="page"/>
      </w:r>
    </w:p>
    <w:p w:rsidR="00E806E1" w:rsidP="00E806E1" w:rsidRDefault="00E806E1" w14:paraId="6DF970D4" w14:textId="5AE188CD">
      <w:pPr>
        <w:pStyle w:val="Heading1"/>
        <w:jc w:val="center"/>
      </w:pPr>
      <w:bookmarkStart w:name="_Toc462440982" w:id="1945115047"/>
      <w:r w:rsidR="00E806E1">
        <w:rPr/>
        <w:t>Forms and Screens</w:t>
      </w:r>
      <w:bookmarkEnd w:id="1945115047"/>
    </w:p>
    <w:p w:rsidR="21BA1402" w:rsidP="1F0A99F3" w:rsidRDefault="21BA1402" w14:paraId="5FDA711B" w14:textId="43989BE0">
      <w:pPr>
        <w:pStyle w:val="Normal"/>
      </w:pPr>
      <w:r w:rsidR="21BA1402">
        <w:rPr/>
        <w:t>Login</w:t>
      </w:r>
      <w:r w:rsidR="3E46D9F2">
        <w:rPr/>
        <w:t xml:space="preserve"> Interface:</w:t>
      </w:r>
    </w:p>
    <w:p w:rsidR="3E46D9F2" w:rsidP="1F0A99F3" w:rsidRDefault="3E46D9F2" w14:paraId="79886125" w14:textId="3C2E5E7B">
      <w:pPr>
        <w:pStyle w:val="Normal"/>
      </w:pPr>
      <w:r w:rsidR="3E46D9F2">
        <w:rPr/>
        <w:t>T</w:t>
      </w:r>
      <w:r w:rsidR="021EB5E9">
        <w:rPr/>
        <w:t xml:space="preserve">he login is the first screen that shows when the program is </w:t>
      </w:r>
      <w:proofErr w:type="gramStart"/>
      <w:r w:rsidR="021EB5E9">
        <w:rPr/>
        <w:t>ran</w:t>
      </w:r>
      <w:proofErr w:type="gramEnd"/>
      <w:r w:rsidR="021EB5E9">
        <w:rPr/>
        <w:t xml:space="preserve">. It requires the </w:t>
      </w:r>
      <w:r w:rsidR="5B8DB4D2">
        <w:rPr/>
        <w:t>employee’s</w:t>
      </w:r>
      <w:r w:rsidR="021EB5E9">
        <w:rPr/>
        <w:t xml:space="preserve"> passwor</w:t>
      </w:r>
      <w:r w:rsidR="4DE99C27">
        <w:rPr/>
        <w:t>d only</w:t>
      </w:r>
      <w:r w:rsidR="02168BFD">
        <w:rPr/>
        <w:t xml:space="preserve">. Once the password is </w:t>
      </w:r>
      <w:r w:rsidR="11055B95">
        <w:rPr/>
        <w:t>entered,</w:t>
      </w:r>
      <w:r w:rsidR="02168BFD">
        <w:rPr/>
        <w:t xml:space="preserve"> login</w:t>
      </w:r>
      <w:r w:rsidR="61AA76A7">
        <w:rPr/>
        <w:t xml:space="preserve"> or clock in</w:t>
      </w:r>
      <w:r w:rsidR="76933B8A">
        <w:rPr/>
        <w:t xml:space="preserve"> can be pressed.</w:t>
      </w:r>
      <w:r w:rsidR="34589F03">
        <w:rPr/>
        <w:t xml:space="preserve"> </w:t>
      </w:r>
      <w:r w:rsidR="38E0488B">
        <w:drawing>
          <wp:inline wp14:editId="1A8F7D89" wp14:anchorId="56AC1BD8">
            <wp:extent cx="5940136" cy="3341327"/>
            <wp:effectExtent l="0" t="0" r="0" b="0"/>
            <wp:docPr id="2111518751" name="" title=""/>
            <wp:cNvGraphicFramePr>
              <a:graphicFrameLocks noChangeAspect="1"/>
            </wp:cNvGraphicFramePr>
            <a:graphic>
              <a:graphicData uri="http://schemas.openxmlformats.org/drawingml/2006/picture">
                <pic:pic>
                  <pic:nvPicPr>
                    <pic:cNvPr id="0" name=""/>
                    <pic:cNvPicPr/>
                  </pic:nvPicPr>
                  <pic:blipFill>
                    <a:blip r:embed="R4c575dc456704177">
                      <a:extLst>
                        <a:ext xmlns:a="http://schemas.openxmlformats.org/drawingml/2006/main" uri="{28A0092B-C50C-407E-A947-70E740481C1C}">
                          <a14:useLocalDpi val="0"/>
                        </a:ext>
                      </a:extLst>
                    </a:blip>
                    <a:stretch>
                      <a:fillRect/>
                    </a:stretch>
                  </pic:blipFill>
                  <pic:spPr>
                    <a:xfrm>
                      <a:off x="0" y="0"/>
                      <a:ext cx="5940136" cy="3341327"/>
                    </a:xfrm>
                    <a:prstGeom prst="rect">
                      <a:avLst/>
                    </a:prstGeom>
                  </pic:spPr>
                </pic:pic>
              </a:graphicData>
            </a:graphic>
          </wp:inline>
        </w:drawing>
      </w:r>
    </w:p>
    <w:p w:rsidR="74E1D7FF" w:rsidP="1F0A99F3" w:rsidRDefault="74E1D7FF" w14:paraId="4796D58A" w14:textId="43E24F5E">
      <w:pPr>
        <w:pStyle w:val="Normal"/>
      </w:pPr>
      <w:r w:rsidR="74E1D7FF">
        <w:rPr/>
        <w:t xml:space="preserve">Waitstaff </w:t>
      </w:r>
      <w:r w:rsidR="7DE17FDE">
        <w:rPr/>
        <w:t>Interface</w:t>
      </w:r>
      <w:r w:rsidR="1A6B85D3">
        <w:rPr/>
        <w:t xml:space="preserve"> (Taking Orders)</w:t>
      </w:r>
      <w:r w:rsidR="7DE17FDE">
        <w:rPr/>
        <w:t>:</w:t>
      </w:r>
    </w:p>
    <w:p w:rsidR="17C8FD2B" w:rsidP="1F0A99F3" w:rsidRDefault="17C8FD2B" w14:paraId="24561435" w14:textId="7A0E6446">
      <w:pPr>
        <w:pStyle w:val="Normal"/>
      </w:pPr>
      <w:r w:rsidR="17C8FD2B">
        <w:rPr/>
        <w:t>The waitstaff screen</w:t>
      </w:r>
      <w:r w:rsidR="4BA82EE4">
        <w:rPr/>
        <w:t xml:space="preserve"> displays after a waitstaff member logs in. They </w:t>
      </w:r>
      <w:proofErr w:type="gramStart"/>
      <w:r w:rsidR="4BA82EE4">
        <w:rPr/>
        <w:t>are able to</w:t>
      </w:r>
      <w:proofErr w:type="gramEnd"/>
      <w:r w:rsidR="4BA82EE4">
        <w:rPr/>
        <w:t xml:space="preserve"> press the </w:t>
      </w:r>
      <w:r w:rsidR="45D805D3">
        <w:rPr/>
        <w:t>menu item buttons which will display the proper information on the ticket on the right. They can then delete</w:t>
      </w:r>
      <w:r w:rsidR="2FEF1C77">
        <w:rPr/>
        <w:t xml:space="preserve"> items form the ticket, add notes, clear the whole order, take payment, and complete orders.</w:t>
      </w:r>
    </w:p>
    <w:p w:rsidR="27F3795F" w:rsidP="1F0A99F3" w:rsidRDefault="27F3795F" w14:paraId="5B69DA41" w14:textId="7F5BC905">
      <w:pPr>
        <w:pStyle w:val="Normal"/>
      </w:pPr>
      <w:r w:rsidR="27F3795F">
        <w:drawing>
          <wp:inline wp14:editId="09035C7D" wp14:anchorId="185D7463">
            <wp:extent cx="6197600" cy="3486150"/>
            <wp:effectExtent l="0" t="0" r="0" b="0"/>
            <wp:docPr id="416257512" name="" title=""/>
            <wp:cNvGraphicFramePr>
              <a:graphicFrameLocks noChangeAspect="1"/>
            </wp:cNvGraphicFramePr>
            <a:graphic>
              <a:graphicData uri="http://schemas.openxmlformats.org/drawingml/2006/picture">
                <pic:pic>
                  <pic:nvPicPr>
                    <pic:cNvPr id="0" name=""/>
                    <pic:cNvPicPr/>
                  </pic:nvPicPr>
                  <pic:blipFill>
                    <a:blip r:embed="R8074a6c04b9c4197">
                      <a:extLst>
                        <a:ext xmlns:a="http://schemas.openxmlformats.org/drawingml/2006/main" uri="{28A0092B-C50C-407E-A947-70E740481C1C}">
                          <a14:useLocalDpi val="0"/>
                        </a:ext>
                      </a:extLst>
                    </a:blip>
                    <a:stretch>
                      <a:fillRect/>
                    </a:stretch>
                  </pic:blipFill>
                  <pic:spPr>
                    <a:xfrm>
                      <a:off x="0" y="0"/>
                      <a:ext cx="6197600" cy="3486150"/>
                    </a:xfrm>
                    <a:prstGeom prst="rect">
                      <a:avLst/>
                    </a:prstGeom>
                  </pic:spPr>
                </pic:pic>
              </a:graphicData>
            </a:graphic>
          </wp:inline>
        </w:drawing>
      </w:r>
    </w:p>
    <w:p w:rsidR="3C13A78E" w:rsidP="1F0A99F3" w:rsidRDefault="3C13A78E" w14:paraId="1BAA5424" w14:textId="6867917E">
      <w:pPr>
        <w:pStyle w:val="Normal"/>
      </w:pPr>
      <w:r w:rsidR="3C13A78E">
        <w:rPr/>
        <w:t>Waitstaff Interface (Finding Orders)</w:t>
      </w:r>
      <w:r w:rsidR="6E1ADDFE">
        <w:rPr/>
        <w:t>:</w:t>
      </w:r>
    </w:p>
    <w:p w:rsidR="3655B2DB" w:rsidP="1F0A99F3" w:rsidRDefault="3655B2DB" w14:paraId="762626D4" w14:textId="262C2898">
      <w:pPr>
        <w:pStyle w:val="Normal"/>
      </w:pPr>
      <w:r w:rsidR="3655B2DB">
        <w:rPr/>
        <w:t xml:space="preserve">When the white bar is </w:t>
      </w:r>
      <w:r w:rsidR="3655B2DB">
        <w:rPr/>
        <w:t>drag</w:t>
      </w:r>
      <w:r w:rsidR="3FE877E4">
        <w:rPr/>
        <w:t>g</w:t>
      </w:r>
      <w:r w:rsidR="3655B2DB">
        <w:rPr/>
        <w:t>ed</w:t>
      </w:r>
      <w:r w:rsidR="3655B2DB">
        <w:rPr/>
        <w:t xml:space="preserve"> to the right, a </w:t>
      </w:r>
      <w:r w:rsidR="5D1604B0">
        <w:rPr/>
        <w:t>second</w:t>
      </w:r>
      <w:r w:rsidR="3655B2DB">
        <w:rPr/>
        <w:t xml:space="preserve"> screen </w:t>
      </w:r>
      <w:r w:rsidR="455FAE44">
        <w:rPr/>
        <w:t>reveals itself</w:t>
      </w:r>
      <w:r w:rsidR="3655B2DB">
        <w:rPr/>
        <w:t xml:space="preserve">. This screen is used to find orders in the system. </w:t>
      </w:r>
      <w:r w:rsidR="2D768807">
        <w:rPr/>
        <w:t>Orders c</w:t>
      </w:r>
      <w:r w:rsidR="3655B2DB">
        <w:rPr/>
        <w:t>an be s</w:t>
      </w:r>
      <w:r w:rsidR="6AF3A70F">
        <w:rPr/>
        <w:t xml:space="preserve">earched to complete payments or searched to check </w:t>
      </w:r>
      <w:r w:rsidR="2CF59EC8">
        <w:rPr/>
        <w:t>for its</w:t>
      </w:r>
      <w:r w:rsidR="6AF3A70F">
        <w:rPr/>
        <w:t xml:space="preserve"> </w:t>
      </w:r>
      <w:r w:rsidR="1520C19A">
        <w:rPr/>
        <w:t>completion statues f</w:t>
      </w:r>
      <w:r w:rsidR="6C61FE2D">
        <w:rPr/>
        <w:t>ro</w:t>
      </w:r>
      <w:r w:rsidR="1520C19A">
        <w:rPr/>
        <w:t>m the kitchen</w:t>
      </w:r>
      <w:r w:rsidR="61EC7434">
        <w:rPr/>
        <w:t>.</w:t>
      </w:r>
    </w:p>
    <w:p w:rsidR="38E0488B" w:rsidP="1F0A99F3" w:rsidRDefault="38E0488B" w14:paraId="1D1622FE" w14:textId="56CDFBA7">
      <w:pPr>
        <w:pStyle w:val="Normal"/>
      </w:pPr>
      <w:r w:rsidR="38E0488B">
        <w:drawing>
          <wp:inline wp14:editId="474C704D" wp14:anchorId="13DC6249">
            <wp:extent cx="6172970" cy="3472296"/>
            <wp:effectExtent l="0" t="0" r="0" b="0"/>
            <wp:docPr id="802586678" name="" title=""/>
            <wp:cNvGraphicFramePr>
              <a:graphicFrameLocks noChangeAspect="1"/>
            </wp:cNvGraphicFramePr>
            <a:graphic>
              <a:graphicData uri="http://schemas.openxmlformats.org/drawingml/2006/picture">
                <pic:pic>
                  <pic:nvPicPr>
                    <pic:cNvPr id="0" name=""/>
                    <pic:cNvPicPr/>
                  </pic:nvPicPr>
                  <pic:blipFill>
                    <a:blip r:embed="R5160a1f038874a24">
                      <a:extLst>
                        <a:ext xmlns:a="http://schemas.openxmlformats.org/drawingml/2006/main" uri="{28A0092B-C50C-407E-A947-70E740481C1C}">
                          <a14:useLocalDpi val="0"/>
                        </a:ext>
                      </a:extLst>
                    </a:blip>
                    <a:stretch>
                      <a:fillRect/>
                    </a:stretch>
                  </pic:blipFill>
                  <pic:spPr>
                    <a:xfrm>
                      <a:off x="0" y="0"/>
                      <a:ext cx="6172970" cy="3472296"/>
                    </a:xfrm>
                    <a:prstGeom prst="rect">
                      <a:avLst/>
                    </a:prstGeom>
                  </pic:spPr>
                </pic:pic>
              </a:graphicData>
            </a:graphic>
          </wp:inline>
        </w:drawing>
      </w:r>
    </w:p>
    <w:p w:rsidR="18E23392" w:rsidP="1F0A99F3" w:rsidRDefault="18E23392" w14:paraId="7C4A5240" w14:textId="73BED3F7">
      <w:pPr>
        <w:pStyle w:val="Normal"/>
      </w:pPr>
      <w:r w:rsidR="18E23392">
        <w:rPr/>
        <w:t xml:space="preserve">Manager </w:t>
      </w:r>
      <w:r w:rsidR="0E988594">
        <w:rPr/>
        <w:t>Interface:</w:t>
      </w:r>
    </w:p>
    <w:p w:rsidR="0E988594" w:rsidP="1F0A99F3" w:rsidRDefault="0E988594" w14:paraId="0A4FD72F" w14:textId="7282C5E3">
      <w:pPr>
        <w:pStyle w:val="Normal"/>
      </w:pPr>
      <w:r w:rsidR="0E988594">
        <w:rPr/>
        <w:t>T</w:t>
      </w:r>
      <w:r w:rsidR="39652074">
        <w:rPr/>
        <w:t>his screen gives the manager options to do</w:t>
      </w:r>
      <w:r w:rsidR="0068137D">
        <w:rPr/>
        <w:t xml:space="preserve">. The manager can go into different screens </w:t>
      </w:r>
      <w:r w:rsidR="09738545">
        <w:rPr/>
        <w:t>in case</w:t>
      </w:r>
      <w:r w:rsidR="0068137D">
        <w:rPr/>
        <w:t xml:space="preserve"> he needs to assist </w:t>
      </w:r>
      <w:r w:rsidR="342339DE">
        <w:rPr/>
        <w:t>either</w:t>
      </w:r>
      <w:r w:rsidR="6F73A05C">
        <w:rPr/>
        <w:t xml:space="preserve"> the kitchen or the waitstaff.</w:t>
      </w:r>
      <w:r w:rsidR="5D2E3029">
        <w:rPr/>
        <w:t xml:space="preserve"> </w:t>
      </w:r>
      <w:r w:rsidR="526D366A">
        <w:rPr/>
        <w:t>He also has unique capabilities</w:t>
      </w:r>
      <w:r w:rsidR="6C0461B3">
        <w:rPr/>
        <w:t xml:space="preserve"> such as editing and creating users. </w:t>
      </w:r>
      <w:r w:rsidR="6F73A05C">
        <w:rPr/>
        <w:t xml:space="preserve"> </w:t>
      </w:r>
      <w:r w:rsidR="38E0488B">
        <w:drawing>
          <wp:inline wp14:editId="1BCE156B" wp14:anchorId="1031D72C">
            <wp:extent cx="6172970" cy="3472296"/>
            <wp:effectExtent l="0" t="0" r="0" b="0"/>
            <wp:docPr id="617839003" name="" title=""/>
            <wp:cNvGraphicFramePr>
              <a:graphicFrameLocks noChangeAspect="1"/>
            </wp:cNvGraphicFramePr>
            <a:graphic>
              <a:graphicData uri="http://schemas.openxmlformats.org/drawingml/2006/picture">
                <pic:pic>
                  <pic:nvPicPr>
                    <pic:cNvPr id="0" name=""/>
                    <pic:cNvPicPr/>
                  </pic:nvPicPr>
                  <pic:blipFill>
                    <a:blip r:embed="R0e9b89a5aa1f4661">
                      <a:extLst>
                        <a:ext xmlns:a="http://schemas.openxmlformats.org/drawingml/2006/main" uri="{28A0092B-C50C-407E-A947-70E740481C1C}">
                          <a14:useLocalDpi val="0"/>
                        </a:ext>
                      </a:extLst>
                    </a:blip>
                    <a:stretch>
                      <a:fillRect/>
                    </a:stretch>
                  </pic:blipFill>
                  <pic:spPr>
                    <a:xfrm>
                      <a:off x="0" y="0"/>
                      <a:ext cx="6172970" cy="3472296"/>
                    </a:xfrm>
                    <a:prstGeom prst="rect">
                      <a:avLst/>
                    </a:prstGeom>
                  </pic:spPr>
                </pic:pic>
              </a:graphicData>
            </a:graphic>
          </wp:inline>
        </w:drawing>
      </w:r>
    </w:p>
    <w:p w:rsidR="046E7D66" w:rsidP="1F0A99F3" w:rsidRDefault="046E7D66" w14:paraId="1F329C41" w14:textId="00442D32">
      <w:pPr>
        <w:pStyle w:val="Normal"/>
      </w:pPr>
      <w:r w:rsidR="046E7D66">
        <w:rPr/>
        <w:t xml:space="preserve">Create </w:t>
      </w:r>
      <w:r w:rsidR="14A9C1F7">
        <w:rPr/>
        <w:t xml:space="preserve">User </w:t>
      </w:r>
      <w:r w:rsidR="58E3FC53">
        <w:rPr/>
        <w:t>Interface:</w:t>
      </w:r>
    </w:p>
    <w:p w:rsidR="58E3FC53" w:rsidP="1F0A99F3" w:rsidRDefault="58E3FC53" w14:paraId="5C19DBE6" w14:textId="7FD5641C">
      <w:pPr>
        <w:pStyle w:val="Normal"/>
      </w:pPr>
      <w:r w:rsidR="58E3FC53">
        <w:rPr/>
        <w:t>This</w:t>
      </w:r>
      <w:r w:rsidR="6931A4DE">
        <w:rPr/>
        <w:t xml:space="preserve"> is where the manager makes users. </w:t>
      </w:r>
      <w:r w:rsidR="59FE5352">
        <w:rPr/>
        <w:t>The system checks to see if the ID number is a duplicate key and presents an error to the screen</w:t>
      </w:r>
      <w:proofErr w:type="gramStart"/>
      <w:r w:rsidR="59FE5352">
        <w:rPr/>
        <w:t xml:space="preserve"> There</w:t>
      </w:r>
      <w:proofErr w:type="gramEnd"/>
      <w:r w:rsidR="59FE5352">
        <w:rPr/>
        <w:t xml:space="preserve"> are multiple checks to make sure</w:t>
      </w:r>
      <w:r w:rsidR="7FA27A8D">
        <w:rPr/>
        <w:t xml:space="preserve"> every information in the table is correct. If it passes all checks then it will insert </w:t>
      </w:r>
      <w:proofErr w:type="gramStart"/>
      <w:r w:rsidR="7FA27A8D">
        <w:rPr/>
        <w:t>in to</w:t>
      </w:r>
      <w:proofErr w:type="gramEnd"/>
      <w:r w:rsidR="7FA27A8D">
        <w:rPr/>
        <w:t xml:space="preserve"> the database with the new employee and his given title.</w:t>
      </w:r>
    </w:p>
    <w:p w:rsidR="26414860" w:rsidP="1F0A99F3" w:rsidRDefault="26414860" w14:paraId="7B083FDE" w14:textId="57E3F49D">
      <w:pPr>
        <w:pStyle w:val="Normal"/>
      </w:pPr>
      <w:r w:rsidR="26414860">
        <w:drawing>
          <wp:inline wp14:editId="4D44F04E" wp14:anchorId="03A88987">
            <wp:extent cx="6515408" cy="3293806"/>
            <wp:effectExtent l="0" t="0" r="0" b="0"/>
            <wp:docPr id="341231505" name="" title=""/>
            <wp:cNvGraphicFramePr>
              <a:graphicFrameLocks noChangeAspect="1"/>
            </wp:cNvGraphicFramePr>
            <a:graphic>
              <a:graphicData uri="http://schemas.openxmlformats.org/drawingml/2006/picture">
                <pic:pic>
                  <pic:nvPicPr>
                    <pic:cNvPr id="0" name=""/>
                    <pic:cNvPicPr/>
                  </pic:nvPicPr>
                  <pic:blipFill>
                    <a:blip r:embed="R7ee7cf1c374e42d9">
                      <a:extLst>
                        <a:ext xmlns:a="http://schemas.openxmlformats.org/drawingml/2006/main" uri="{28A0092B-C50C-407E-A947-70E740481C1C}">
                          <a14:useLocalDpi val="0"/>
                        </a:ext>
                      </a:extLst>
                    </a:blip>
                    <a:stretch>
                      <a:fillRect/>
                    </a:stretch>
                  </pic:blipFill>
                  <pic:spPr>
                    <a:xfrm>
                      <a:off x="0" y="0"/>
                      <a:ext cx="6515408" cy="3293806"/>
                    </a:xfrm>
                    <a:prstGeom prst="rect">
                      <a:avLst/>
                    </a:prstGeom>
                  </pic:spPr>
                </pic:pic>
              </a:graphicData>
            </a:graphic>
          </wp:inline>
        </w:drawing>
      </w:r>
    </w:p>
    <w:p w:rsidR="7048913B" w:rsidP="1F0A99F3" w:rsidRDefault="7048913B" w14:paraId="4DF923BE" w14:textId="624660AB">
      <w:pPr>
        <w:pStyle w:val="Normal"/>
      </w:pPr>
      <w:r w:rsidR="7048913B">
        <w:rPr/>
        <w:t>Edit User Interface:</w:t>
      </w:r>
    </w:p>
    <w:p w:rsidR="7048913B" w:rsidP="1F0A99F3" w:rsidRDefault="7048913B" w14:paraId="17D7907E" w14:textId="38DB8029">
      <w:pPr>
        <w:pStyle w:val="Normal"/>
      </w:pPr>
      <w:r w:rsidR="7048913B">
        <w:rPr/>
        <w:t>This interface gives the manager access to change the number of hours worked, wage, and most importantly job type. Employees can be promoted or fired. Their password is a unique key only the manager can get. This is to make sure anyone who steals the user id can be changed by using the password as a unique key to the database.</w:t>
      </w:r>
    </w:p>
    <w:p w:rsidR="7048913B" w:rsidP="1F0A99F3" w:rsidRDefault="7048913B" w14:paraId="5C206FA2" w14:textId="03E0BABC">
      <w:pPr>
        <w:pStyle w:val="Normal"/>
      </w:pPr>
      <w:r w:rsidR="7048913B">
        <w:drawing>
          <wp:inline wp14:editId="479D84E4" wp14:anchorId="11A8F39B">
            <wp:extent cx="5943600" cy="3172002"/>
            <wp:effectExtent l="0" t="0" r="0" b="0"/>
            <wp:docPr id="1018070457" name="" title=""/>
            <wp:cNvGraphicFramePr>
              <a:graphicFrameLocks noChangeAspect="1"/>
            </wp:cNvGraphicFramePr>
            <a:graphic>
              <a:graphicData uri="http://schemas.openxmlformats.org/drawingml/2006/picture">
                <pic:pic>
                  <pic:nvPicPr>
                    <pic:cNvPr id="0" name=""/>
                    <pic:cNvPicPr/>
                  </pic:nvPicPr>
                  <pic:blipFill>
                    <a:blip r:embed="R7cc9898400864212">
                      <a:extLst>
                        <a:ext xmlns:a="http://schemas.openxmlformats.org/drawingml/2006/main" uri="{28A0092B-C50C-407E-A947-70E740481C1C}">
                          <a14:useLocalDpi val="0"/>
                        </a:ext>
                      </a:extLst>
                    </a:blip>
                    <a:stretch>
                      <a:fillRect/>
                    </a:stretch>
                  </pic:blipFill>
                  <pic:spPr>
                    <a:xfrm>
                      <a:off x="0" y="0"/>
                      <a:ext cx="5943600" cy="3172002"/>
                    </a:xfrm>
                    <a:prstGeom prst="rect">
                      <a:avLst/>
                    </a:prstGeom>
                  </pic:spPr>
                </pic:pic>
              </a:graphicData>
            </a:graphic>
          </wp:inline>
        </w:drawing>
      </w:r>
    </w:p>
    <w:p w:rsidR="5B935820" w:rsidP="1F0A99F3" w:rsidRDefault="5B935820" w14:paraId="46CA6925" w14:textId="16BEAC80">
      <w:pPr>
        <w:pStyle w:val="Normal"/>
      </w:pPr>
      <w:r w:rsidR="5B935820">
        <w:rPr/>
        <w:t>Ki</w:t>
      </w:r>
      <w:r w:rsidR="4D8F568D">
        <w:rPr/>
        <w:t xml:space="preserve">tchen </w:t>
      </w:r>
      <w:r w:rsidR="7A9B3E7F">
        <w:rPr/>
        <w:t>Interface:</w:t>
      </w:r>
    </w:p>
    <w:p w:rsidR="7A9B3E7F" w:rsidP="1F0A99F3" w:rsidRDefault="7A9B3E7F" w14:paraId="627ACB49" w14:textId="31CB5E16">
      <w:pPr>
        <w:pStyle w:val="Normal"/>
      </w:pPr>
      <w:r w:rsidR="7A9B3E7F">
        <w:rPr/>
        <w:t>This</w:t>
      </w:r>
      <w:r w:rsidR="30DCF885">
        <w:rPr/>
        <w:t xml:space="preserve"> interface is one of the key elements </w:t>
      </w:r>
      <w:r w:rsidR="31F50E90">
        <w:rPr/>
        <w:t xml:space="preserve">of the system. It allows </w:t>
      </w:r>
      <w:r w:rsidR="4FBA7034">
        <w:rPr/>
        <w:t xml:space="preserve">the kitchen staff to view all the orders it needs to prepare. </w:t>
      </w:r>
      <w:r w:rsidR="3B2A0D43">
        <w:rPr/>
        <w:t>Also,</w:t>
      </w:r>
      <w:r w:rsidR="4FBA7034">
        <w:rPr/>
        <w:t xml:space="preserve"> it </w:t>
      </w:r>
      <w:r w:rsidR="2EAC24BC">
        <w:rPr/>
        <w:t>allows us</w:t>
      </w:r>
      <w:r w:rsidR="4FBA7034">
        <w:rPr/>
        <w:t xml:space="preserve"> to view the orders in chronological order.</w:t>
      </w:r>
      <w:r w:rsidR="7E9764BF">
        <w:rPr/>
        <w:t xml:space="preserve"> There </w:t>
      </w:r>
      <w:r w:rsidR="0693D1C2">
        <w:rPr/>
        <w:t>are</w:t>
      </w:r>
      <w:r w:rsidR="7E9764BF">
        <w:rPr/>
        <w:t xml:space="preserve"> also buttons for clearing and refreshing orders. </w:t>
      </w:r>
      <w:r w:rsidR="349C7FB4">
        <w:rPr/>
        <w:t xml:space="preserve">The last button is for completion. This updates the database </w:t>
      </w:r>
      <w:r w:rsidR="3B786875">
        <w:rPr/>
        <w:t>and makes it available for the cashier/ waitress to do.</w:t>
      </w:r>
    </w:p>
    <w:p w:rsidR="5FDCEBF4" w:rsidP="1F0A99F3" w:rsidRDefault="5FDCEBF4" w14:paraId="31083E6F" w14:textId="3E2CA4CA">
      <w:pPr>
        <w:pStyle w:val="Normal"/>
      </w:pPr>
      <w:r w:rsidR="5FDCEBF4">
        <w:drawing>
          <wp:inline wp14:editId="1569B429" wp14:anchorId="7CC8EC61">
            <wp:extent cx="6112933" cy="3438525"/>
            <wp:effectExtent l="0" t="0" r="0" b="0"/>
            <wp:docPr id="842861259" name="" title=""/>
            <wp:cNvGraphicFramePr>
              <a:graphicFrameLocks noChangeAspect="1"/>
            </wp:cNvGraphicFramePr>
            <a:graphic>
              <a:graphicData uri="http://schemas.openxmlformats.org/drawingml/2006/picture">
                <pic:pic>
                  <pic:nvPicPr>
                    <pic:cNvPr id="0" name=""/>
                    <pic:cNvPicPr/>
                  </pic:nvPicPr>
                  <pic:blipFill>
                    <a:blip r:embed="Ra5f8c40ab1b344b3">
                      <a:extLst>
                        <a:ext xmlns:a="http://schemas.openxmlformats.org/drawingml/2006/main" uri="{28A0092B-C50C-407E-A947-70E740481C1C}">
                          <a14:useLocalDpi val="0"/>
                        </a:ext>
                      </a:extLst>
                    </a:blip>
                    <a:stretch>
                      <a:fillRect/>
                    </a:stretch>
                  </pic:blipFill>
                  <pic:spPr>
                    <a:xfrm>
                      <a:off x="0" y="0"/>
                      <a:ext cx="6112933" cy="3438525"/>
                    </a:xfrm>
                    <a:prstGeom prst="rect">
                      <a:avLst/>
                    </a:prstGeom>
                  </pic:spPr>
                </pic:pic>
              </a:graphicData>
            </a:graphic>
          </wp:inline>
        </w:drawing>
      </w:r>
    </w:p>
    <w:p w:rsidR="18D9848C" w:rsidP="1F0A99F3" w:rsidRDefault="18D9848C" w14:paraId="5797685C" w14:textId="239AA07F">
      <w:pPr>
        <w:pStyle w:val="Normal"/>
      </w:pPr>
      <w:r w:rsidR="18D9848C">
        <w:rPr/>
        <w:t xml:space="preserve"> </w:t>
      </w:r>
    </w:p>
    <w:p w:rsidR="1F0A99F3" w:rsidP="1F0A99F3" w:rsidRDefault="1F0A99F3" w14:paraId="541801F3" w14:textId="7A134EEA">
      <w:pPr>
        <w:pStyle w:val="Normal"/>
      </w:pPr>
    </w:p>
    <w:p w:rsidR="00E806E1" w:rsidRDefault="00E806E1" w14:paraId="2DC1324E" w14:textId="77777777">
      <w:pPr>
        <w:spacing w:after="160" w:line="259" w:lineRule="auto"/>
      </w:pPr>
    </w:p>
    <w:p w:rsidR="00E806E1" w:rsidRDefault="00E806E1" w14:paraId="67B3A6E9" w14:textId="77777777">
      <w:pPr>
        <w:spacing w:after="160" w:line="259" w:lineRule="auto"/>
        <w:rPr>
          <w:rFonts w:asciiTheme="majorHAnsi" w:hAnsiTheme="majorHAnsi" w:eastAsiaTheme="majorEastAsia" w:cstheme="majorBidi"/>
          <w:b/>
          <w:color w:val="000000" w:themeColor="text1"/>
          <w:sz w:val="32"/>
          <w:szCs w:val="32"/>
        </w:rPr>
      </w:pPr>
      <w:r>
        <w:br w:type="page"/>
      </w:r>
    </w:p>
    <w:p w:rsidR="0097574D" w:rsidP="1F0A99F3" w:rsidRDefault="0097574D" w14:paraId="178D82E2" w14:textId="5E5C7018">
      <w:pPr>
        <w:pStyle w:val="Heading1"/>
        <w:jc w:val="center"/>
      </w:pPr>
      <w:bookmarkStart w:name="_Toc1195341407" w:id="127309927"/>
      <w:r w:rsidR="0097574D">
        <w:rPr/>
        <w:t>Known Issues</w:t>
      </w:r>
      <w:bookmarkEnd w:id="127309927"/>
    </w:p>
    <w:p w:rsidR="0097574D" w:rsidP="1F0A99F3" w:rsidRDefault="0097574D" w14:paraId="7DD6068E" w14:textId="1B86D83F">
      <w:pPr>
        <w:pStyle w:val="Normal"/>
      </w:pPr>
    </w:p>
    <w:p w:rsidR="00D60115" w:rsidP="0097574D" w:rsidRDefault="00D60115" w14:paraId="56739A33" w14:textId="3BCEA9C8">
      <w:pPr>
        <w:pStyle w:val="ListParagraph"/>
        <w:numPr>
          <w:ilvl w:val="0"/>
          <w:numId w:val="6"/>
        </w:numPr>
        <w:rPr/>
      </w:pPr>
      <w:r w:rsidR="0097574D">
        <w:rPr/>
        <w:t xml:space="preserve"> </w:t>
      </w:r>
      <w:r w:rsidR="05F77FA3">
        <w:rPr/>
        <w:t>Time</w:t>
      </w:r>
      <w:r w:rsidR="156C9E02">
        <w:rPr/>
        <w:t>-</w:t>
      </w:r>
      <w:r w:rsidR="05F77FA3">
        <w:rPr/>
        <w:t xml:space="preserve"> Showing the time was difficult to do. Threading with java</w:t>
      </w:r>
      <w:r w:rsidR="5C6FF20D">
        <w:rPr/>
        <w:t>F</w:t>
      </w:r>
      <w:r w:rsidR="05F77FA3">
        <w:rPr/>
        <w:t>x is extremely difficult due to</w:t>
      </w:r>
      <w:r w:rsidR="4A7EC916">
        <w:rPr/>
        <w:t xml:space="preserve"> other threads not being able to access the javaFx thread. Clocking in and clocking out did work because it was done in the moment of execution.</w:t>
      </w:r>
    </w:p>
    <w:p w:rsidR="42E75831" w:rsidP="1F0A99F3" w:rsidRDefault="42E75831" w14:paraId="094EF034" w14:textId="58083E95">
      <w:pPr>
        <w:pStyle w:val="ListParagraph"/>
        <w:numPr>
          <w:ilvl w:val="0"/>
          <w:numId w:val="6"/>
        </w:numPr>
        <w:rPr/>
      </w:pPr>
      <w:r w:rsidR="42E75831">
        <w:rPr/>
        <w:t xml:space="preserve">Order </w:t>
      </w:r>
      <w:r w:rsidR="42E75831">
        <w:rPr/>
        <w:t>compl</w:t>
      </w:r>
      <w:r w:rsidR="42E75831">
        <w:rPr/>
        <w:t>e</w:t>
      </w:r>
      <w:r w:rsidR="42E75831">
        <w:rPr/>
        <w:t>t</w:t>
      </w:r>
      <w:r w:rsidR="42E75831">
        <w:rPr/>
        <w:t>e n</w:t>
      </w:r>
      <w:r w:rsidR="42E75831">
        <w:rPr/>
        <w:t>o</w:t>
      </w:r>
      <w:r w:rsidR="42E75831">
        <w:rPr/>
        <w:t>t</w:t>
      </w:r>
      <w:r w:rsidR="42E75831">
        <w:rPr/>
        <w:t>i</w:t>
      </w:r>
      <w:r w:rsidR="42E75831">
        <w:rPr/>
        <w:t xml:space="preserve">fication- </w:t>
      </w:r>
      <w:r w:rsidR="5D2E4F34">
        <w:rPr/>
        <w:t>having a</w:t>
      </w:r>
      <w:r w:rsidR="0D9100E4">
        <w:rPr/>
        <w:t xml:space="preserve"> pop-up order completion notification to the waitstaff that took the order</w:t>
      </w:r>
      <w:r w:rsidR="201242EA">
        <w:rPr/>
        <w:t xml:space="preserve"> did not work</w:t>
      </w:r>
      <w:r w:rsidR="0D9100E4">
        <w:rPr/>
        <w:t xml:space="preserve">. </w:t>
      </w:r>
      <w:r w:rsidR="0D9100E4">
        <w:rPr/>
        <w:t>However,</w:t>
      </w:r>
      <w:r w:rsidR="0D9100E4">
        <w:rPr/>
        <w:t xml:space="preserve"> the UI does do its job of recalling data </w:t>
      </w:r>
      <w:r w:rsidR="0D9100E4">
        <w:rPr/>
        <w:t>n</w:t>
      </w:r>
      <w:r w:rsidR="0D9100E4">
        <w:rPr/>
        <w:t>eede</w:t>
      </w:r>
      <w:r w:rsidR="0D9100E4">
        <w:rPr/>
        <w:t>d</w:t>
      </w:r>
      <w:r w:rsidR="0D9100E4">
        <w:rPr/>
        <w:t>.</w:t>
      </w:r>
    </w:p>
    <w:p w:rsidR="1F0A99F3" w:rsidP="1F0A99F3" w:rsidRDefault="1F0A99F3" w14:paraId="15F67315" w14:textId="0B7E13F5">
      <w:pPr>
        <w:pStyle w:val="Normal"/>
        <w:ind w:left="0"/>
      </w:pPr>
    </w:p>
    <w:p w:rsidR="00D60115" w:rsidP="00D60115" w:rsidRDefault="00D60115" w14:paraId="2BEF6C19" w14:textId="77777777"/>
    <w:p w:rsidR="004256F9" w:rsidRDefault="004256F9" w14:paraId="1B12BF32" w14:textId="77777777">
      <w:pPr>
        <w:spacing w:after="160" w:line="259" w:lineRule="auto"/>
      </w:pPr>
      <w:r>
        <w:br w:type="page"/>
      </w:r>
    </w:p>
    <w:p w:rsidR="004256F9" w:rsidP="1F0A99F3" w:rsidRDefault="004256F9" w14:paraId="26DBCE33" w14:textId="312D53E4">
      <w:pPr>
        <w:pStyle w:val="Heading1"/>
        <w:jc w:val="center"/>
      </w:pPr>
      <w:bookmarkStart w:name="_Toc1164663307" w:id="1998549355"/>
      <w:r w:rsidR="004256F9">
        <w:rPr/>
        <w:t>Future Enhancements</w:t>
      </w:r>
      <w:bookmarkEnd w:id="1998549355"/>
    </w:p>
    <w:p w:rsidR="1F0A99F3" w:rsidP="1F0A99F3" w:rsidRDefault="1F0A99F3" w14:paraId="7D297814" w14:textId="4A416308">
      <w:pPr>
        <w:pStyle w:val="Normal"/>
      </w:pPr>
    </w:p>
    <w:p w:rsidR="004256F9" w:rsidP="004256F9" w:rsidRDefault="004256F9" w14:paraId="7FAB1E5B" w14:textId="11072E48">
      <w:pPr>
        <w:pStyle w:val="ListParagraph"/>
        <w:numPr>
          <w:ilvl w:val="0"/>
          <w:numId w:val="9"/>
        </w:numPr>
        <w:rPr/>
      </w:pPr>
      <w:r w:rsidR="4D3C7DDB">
        <w:rPr/>
        <w:t>Adding a pop-up order completion notification to the waitstaff that took the order.</w:t>
      </w:r>
      <w:r w:rsidR="004256F9">
        <w:rPr/>
        <w:t xml:space="preserve"> </w:t>
      </w:r>
    </w:p>
    <w:p w:rsidR="004256F9" w:rsidRDefault="004256F9" w14:paraId="62B8989F" w14:textId="77777777">
      <w:pPr>
        <w:spacing w:after="160" w:line="259" w:lineRule="auto"/>
      </w:pPr>
    </w:p>
    <w:p w:rsidR="00D60115" w:rsidRDefault="00D60115" w14:paraId="5EC3E680" w14:textId="77777777">
      <w:pPr>
        <w:spacing w:after="160" w:line="259" w:lineRule="auto"/>
      </w:pPr>
      <w:r>
        <w:br w:type="page"/>
      </w:r>
    </w:p>
    <w:p w:rsidR="00D60115" w:rsidP="1F0A99F3" w:rsidRDefault="00D60115" w14:paraId="2E40493B" w14:textId="5439FBEF">
      <w:pPr>
        <w:pStyle w:val="Heading1"/>
        <w:jc w:val="center"/>
      </w:pPr>
      <w:bookmarkStart w:name="_Toc1932528514" w:id="1553656497"/>
      <w:r w:rsidR="00D60115">
        <w:rPr/>
        <w:t>Other Resources</w:t>
      </w:r>
      <w:bookmarkEnd w:id="1553656497"/>
    </w:p>
    <w:p w:rsidR="1F0A99F3" w:rsidP="1F0A99F3" w:rsidRDefault="1F0A99F3" w14:paraId="73DE4255" w14:textId="39521454">
      <w:pPr>
        <w:pStyle w:val="Normal"/>
      </w:pPr>
    </w:p>
    <w:p w:rsidR="00D60115" w:rsidP="00D60115" w:rsidRDefault="00D60115" w14:paraId="59597B7A" w14:textId="0B123343">
      <w:pPr>
        <w:pStyle w:val="ListParagraph"/>
        <w:numPr>
          <w:ilvl w:val="0"/>
          <w:numId w:val="8"/>
        </w:numPr>
        <w:rPr/>
      </w:pPr>
      <w:r w:rsidR="757A5552">
        <w:rPr/>
        <w:t>GitHub</w:t>
      </w:r>
    </w:p>
    <w:p w:rsidR="757A5552" w:rsidP="1F0A99F3" w:rsidRDefault="757A5552" w14:paraId="2EBC52CE" w14:textId="48D6DEE2">
      <w:pPr>
        <w:pStyle w:val="ListParagraph"/>
        <w:numPr>
          <w:ilvl w:val="0"/>
          <w:numId w:val="8"/>
        </w:numPr>
        <w:rPr/>
      </w:pPr>
      <w:r w:rsidR="757A5552">
        <w:rPr/>
        <w:t>UcanAccess</w:t>
      </w:r>
    </w:p>
    <w:p w:rsidR="757A5552" w:rsidP="1F0A99F3" w:rsidRDefault="757A5552" w14:paraId="6AC99A0D" w14:textId="1497D854">
      <w:pPr>
        <w:pStyle w:val="ListParagraph"/>
        <w:numPr>
          <w:ilvl w:val="0"/>
          <w:numId w:val="8"/>
        </w:numPr>
        <w:rPr/>
      </w:pPr>
      <w:r w:rsidR="757A5552">
        <w:rPr/>
        <w:t>JavaFX</w:t>
      </w:r>
    </w:p>
    <w:p w:rsidR="757A5552" w:rsidP="1F0A99F3" w:rsidRDefault="757A5552" w14:paraId="189E3A15" w14:textId="62AC5B10">
      <w:pPr>
        <w:pStyle w:val="ListParagraph"/>
        <w:numPr>
          <w:ilvl w:val="0"/>
          <w:numId w:val="8"/>
        </w:numPr>
        <w:rPr/>
      </w:pPr>
      <w:r w:rsidR="757A5552">
        <w:rPr/>
        <w:t>Scene builder</w:t>
      </w:r>
      <w:r w:rsidR="757A5552">
        <w:rPr/>
        <w:t xml:space="preserve"> </w:t>
      </w:r>
    </w:p>
    <w:p w:rsidR="757A5552" w:rsidP="1F0A99F3" w:rsidRDefault="757A5552" w14:paraId="4059D31D" w14:textId="2F363335">
      <w:pPr>
        <w:pStyle w:val="ListParagraph"/>
        <w:numPr>
          <w:ilvl w:val="0"/>
          <w:numId w:val="8"/>
        </w:numPr>
        <w:rPr/>
      </w:pPr>
      <w:r w:rsidR="757A5552">
        <w:rPr/>
        <w:t>Professor Katos video on databases</w:t>
      </w:r>
    </w:p>
    <w:sectPr w:rsidRPr="00D60115" w:rsidR="00D60115" w:rsidSect="006F3AD5">
      <w:headerReference w:type="default" r:id="rId8"/>
      <w:headerReference w:type="first" r:id="rId9"/>
      <w:pgSz w:w="12240" w:h="15840" w:orient="portrait"/>
      <w:pgMar w:top="1440" w:right="1440" w:bottom="1440" w:left="1440" w:header="720" w:footer="720" w:gutter="0"/>
      <w:cols w:space="720"/>
      <w:titlePg/>
      <w:docGrid w:linePitch="360"/>
      <w:footerReference w:type="default" r:id="R95c923ea29bd4280"/>
      <w:footerReference w:type="first" r:id="R30be325cff8548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611A" w:rsidP="006F3AD5" w:rsidRDefault="009D611A" w14:paraId="6A735C02" w14:textId="77777777">
      <w:pPr>
        <w:spacing w:line="240" w:lineRule="auto"/>
      </w:pPr>
      <w:r>
        <w:separator/>
      </w:r>
    </w:p>
  </w:endnote>
  <w:endnote w:type="continuationSeparator" w:id="0">
    <w:p w:rsidR="009D611A" w:rsidP="006F3AD5" w:rsidRDefault="009D611A" w14:paraId="49DB0A8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0A99F3" w:rsidTr="1F0A99F3" w14:paraId="747E2ADF">
      <w:tc>
        <w:tcPr>
          <w:tcW w:w="3120" w:type="dxa"/>
          <w:tcMar/>
        </w:tcPr>
        <w:p w:rsidR="1F0A99F3" w:rsidP="1F0A99F3" w:rsidRDefault="1F0A99F3" w14:paraId="1D0A6733" w14:textId="7D6F7728">
          <w:pPr>
            <w:pStyle w:val="Header"/>
            <w:bidi w:val="0"/>
            <w:ind w:left="-115"/>
            <w:jc w:val="left"/>
          </w:pPr>
        </w:p>
      </w:tc>
      <w:tc>
        <w:tcPr>
          <w:tcW w:w="3120" w:type="dxa"/>
          <w:tcMar/>
        </w:tcPr>
        <w:p w:rsidR="1F0A99F3" w:rsidP="1F0A99F3" w:rsidRDefault="1F0A99F3" w14:paraId="7C383369" w14:textId="4EE23B0C">
          <w:pPr>
            <w:pStyle w:val="Header"/>
            <w:bidi w:val="0"/>
            <w:jc w:val="center"/>
          </w:pPr>
        </w:p>
      </w:tc>
      <w:tc>
        <w:tcPr>
          <w:tcW w:w="3120" w:type="dxa"/>
          <w:tcMar/>
        </w:tcPr>
        <w:p w:rsidR="1F0A99F3" w:rsidP="1F0A99F3" w:rsidRDefault="1F0A99F3" w14:paraId="06235FF1" w14:textId="49C126FF">
          <w:pPr>
            <w:pStyle w:val="Header"/>
            <w:bidi w:val="0"/>
            <w:ind w:right="-115"/>
            <w:jc w:val="right"/>
          </w:pPr>
        </w:p>
      </w:tc>
    </w:tr>
  </w:tbl>
  <w:p w:rsidR="1F0A99F3" w:rsidP="1F0A99F3" w:rsidRDefault="1F0A99F3" w14:paraId="41A5E064" w14:textId="2B7AE6A2">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0A99F3" w:rsidTr="1F0A99F3" w14:paraId="2BB9E4DF">
      <w:tc>
        <w:tcPr>
          <w:tcW w:w="3120" w:type="dxa"/>
          <w:tcMar/>
        </w:tcPr>
        <w:p w:rsidR="1F0A99F3" w:rsidP="1F0A99F3" w:rsidRDefault="1F0A99F3" w14:paraId="5EF78134" w14:textId="48275E7B">
          <w:pPr>
            <w:pStyle w:val="Header"/>
            <w:bidi w:val="0"/>
            <w:ind w:left="-115"/>
            <w:jc w:val="left"/>
          </w:pPr>
        </w:p>
      </w:tc>
      <w:tc>
        <w:tcPr>
          <w:tcW w:w="3120" w:type="dxa"/>
          <w:tcMar/>
        </w:tcPr>
        <w:p w:rsidR="1F0A99F3" w:rsidP="1F0A99F3" w:rsidRDefault="1F0A99F3" w14:paraId="3DCFE1A2" w14:textId="1CDC9709">
          <w:pPr>
            <w:pStyle w:val="Header"/>
            <w:bidi w:val="0"/>
            <w:jc w:val="center"/>
          </w:pPr>
        </w:p>
      </w:tc>
      <w:tc>
        <w:tcPr>
          <w:tcW w:w="3120" w:type="dxa"/>
          <w:tcMar/>
        </w:tcPr>
        <w:p w:rsidR="1F0A99F3" w:rsidP="1F0A99F3" w:rsidRDefault="1F0A99F3" w14:paraId="207281A1" w14:textId="44BFF612">
          <w:pPr>
            <w:pStyle w:val="Header"/>
            <w:bidi w:val="0"/>
            <w:ind w:right="-115"/>
            <w:jc w:val="right"/>
          </w:pPr>
        </w:p>
      </w:tc>
    </w:tr>
  </w:tbl>
  <w:p w:rsidR="1F0A99F3" w:rsidP="1F0A99F3" w:rsidRDefault="1F0A99F3" w14:paraId="77CA1E25" w14:textId="4BD2B03C">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611A" w:rsidP="006F3AD5" w:rsidRDefault="009D611A" w14:paraId="6DF3FF47" w14:textId="77777777">
      <w:pPr>
        <w:spacing w:line="240" w:lineRule="auto"/>
      </w:pPr>
      <w:r>
        <w:separator/>
      </w:r>
    </w:p>
  </w:footnote>
  <w:footnote w:type="continuationSeparator" w:id="0">
    <w:p w:rsidR="009D611A" w:rsidP="006F3AD5" w:rsidRDefault="009D611A" w14:paraId="2D92393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AD5" w:rsidP="00D46365" w:rsidRDefault="00000000" w14:paraId="54E7DE88" w14:textId="3028E951">
    <w:pPr>
      <w:pStyle w:val="Header"/>
      <w:tabs>
        <w:tab w:val="clear" w:pos="4680"/>
      </w:tabs>
      <w:rPr>
        <w:rFonts w:eastAsia="Times New Roman"/>
        <w:noProof/>
      </w:rPr>
    </w:pPr>
    <w:sdt>
      <w:sdtPr>
        <w:rPr>
          <w:rFonts w:eastAsia="Times New Roman"/>
        </w:rPr>
        <w:id w:val="-2010059630"/>
        <w:placeholder>
          <w:docPart w:val="3D499FBA075048D2ACE90CEE725A4510"/>
        </w:placeholder>
        <w:text/>
      </w:sdtPr>
      <w:sdtContent>
        <w:r w:rsidRPr="1F0A99F3" w:rsidR="1F0A99F3">
          <w:rPr>
            <w:rFonts w:eastAsia="Times New Roman"/>
          </w:rPr>
          <w:t xml:space="preserve">RESTAURANT STORE </w:t>
        </w:r>
        <w:r w:rsidRPr="1F0A99F3" w:rsidR="1F0A99F3">
          <w:rPr>
            <w:rFonts w:eastAsia="Times New Roman"/>
          </w:rPr>
          <w:t>SYSTEM</w:t>
        </w:r>
      </w:sdtContent>
      <w:sdtEndPr>
        <w:rPr>
          <w:rFonts w:eastAsia="Times New Roman"/>
        </w:rPr>
      </w:sdtEndPr>
    </w:sdt>
    <w:r w:rsidR="00D46365">
      <w:rPr>
        <w:rFonts w:eastAsia="Times New Roman"/>
      </w:rPr>
      <w:tab/>
    </w:r>
    <w:r w:rsidR="1F0A99F3">
      <w:rPr>
        <w:rFonts w:eastAsia="Times New Roman"/>
      </w:rPr>
      <w:t xml:space="preserve"> </w:t>
    </w:r>
    <w:r w:rsidRPr="1F0A99F3" w:rsidR="00D46365">
      <w:rPr>
        <w:rFonts w:eastAsia="Times New Roman"/>
        <w:noProof/>
      </w:rPr>
      <w:fldChar w:fldCharType="begin"/>
    </w:r>
    <w:r w:rsidRPr="00D46365" w:rsidR="00D46365">
      <w:rPr>
        <w:rFonts w:eastAsia="Times New Roman"/>
      </w:rPr>
      <w:instrText xml:space="preserve"> PAGE   \* MERGEFORMAT </w:instrText>
    </w:r>
    <w:r w:rsidRPr="00D46365" w:rsidR="00D46365">
      <w:rPr>
        <w:rFonts w:eastAsia="Times New Roman"/>
      </w:rPr>
      <w:fldChar w:fldCharType="separate"/>
    </w:r>
    <w:r w:rsidR="1F0A99F3">
      <w:rPr>
        <w:rFonts w:eastAsia="Times New Roman"/>
        <w:noProof/>
      </w:rPr>
      <w:t>3</w:t>
    </w:r>
    <w:r w:rsidRPr="00D46365" w:rsidR="00D46365">
      <w:rPr>
        <w:rFonts w:eastAsia="Times New Roman"/>
        <w:noProof/>
      </w:rPr>
      <w:fldChar w:fldCharType="end"/>
    </w:r>
  </w:p>
  <w:p w:rsidR="00493DFE" w:rsidP="00D46365" w:rsidRDefault="00493DFE" w14:paraId="5E50FC11" w14:textId="77777777">
    <w:pPr>
      <w:pStyle w:val="Header"/>
      <w:tabs>
        <w:tab w:val="clea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4ECB" w:rsidR="006F3AD5" w:rsidP="007F4EF8" w:rsidRDefault="000E2A00" w14:paraId="1919FF33" w14:textId="77777777">
    <w:pPr>
      <w:tabs>
        <w:tab w:val="left" w:pos="1634"/>
        <w:tab w:val="right" w:pos="9360"/>
      </w:tabs>
      <w:spacing w:line="240" w:lineRule="auto"/>
      <w:rPr>
        <w:rFonts w:eastAsia="Times New Roman"/>
      </w:rPr>
    </w:pPr>
    <w:r>
      <w:rPr>
        <w:rFonts w:eastAsia="Times New Roman"/>
      </w:rPr>
      <w:tab/>
    </w:r>
    <w:r w:rsidR="007F4EF8">
      <w:rPr>
        <w:rFonts w:eastAsia="Times New Roman"/>
      </w:rPr>
      <w:tab/>
    </w:r>
    <w:r>
      <w:rPr>
        <w:rFonts w:eastAsia="Times New Roman"/>
      </w:rPr>
      <w:t xml:space="preserve"> </w:t>
    </w:r>
    <w:r w:rsidRPr="000E2A00">
      <w:rPr>
        <w:rFonts w:eastAsia="Times New Roman"/>
      </w:rPr>
      <w:fldChar w:fldCharType="begin"/>
    </w:r>
    <w:r w:rsidRPr="000E2A00">
      <w:rPr>
        <w:rFonts w:eastAsia="Times New Roman"/>
      </w:rPr>
      <w:instrText xml:space="preserve"> PAGE   \* MERGEFORMAT </w:instrText>
    </w:r>
    <w:r w:rsidRPr="000E2A00">
      <w:rPr>
        <w:rFonts w:eastAsia="Times New Roman"/>
      </w:rPr>
      <w:fldChar w:fldCharType="separate"/>
    </w:r>
    <w:r w:rsidR="00D82A0A">
      <w:rPr>
        <w:rFonts w:eastAsia="Times New Roman"/>
        <w:noProof/>
      </w:rPr>
      <w:t>1</w:t>
    </w:r>
    <w:r w:rsidRPr="000E2A00">
      <w:rPr>
        <w:rFonts w:eastAsia="Times New Roman"/>
        <w:noProof/>
      </w:rPr>
      <w:fldChar w:fldCharType="end"/>
    </w:r>
  </w:p>
  <w:p w:rsidR="006F3AD5" w:rsidRDefault="006F3AD5" w14:paraId="1560026D" w14:textId="77777777">
    <w:pPr>
      <w:pStyle w:val="Header"/>
    </w:pPr>
  </w:p>
</w:hdr>
</file>

<file path=word/intelligence2.xml><?xml version="1.0" encoding="utf-8"?>
<int2:intelligence xmlns:int2="http://schemas.microsoft.com/office/intelligence/2020/intelligence">
  <int2:observations>
    <int2:textHash int2:hashCode="aqlHI/1P1z3IeJ" int2:id="Tjezx8rK">
      <int2:state int2:type="LegacyProofing" int2:value="Rejected"/>
    </int2:textHash>
    <int2:textHash int2:hashCode="YXMaF2gbNtXE01" int2:id="QPglH49z">
      <int2:state int2:type="LegacyProofing" int2:value="Rejected"/>
    </int2:textHash>
    <int2:textHash int2:hashCode="lbRVzbGF3Yf5fh" int2:id="8LNdMSb0">
      <int2:state int2:type="LegacyProofing" int2:value="Rejected"/>
    </int2:textHash>
    <int2:textHash int2:hashCode="Eousp4IsQBoCHi" int2:id="t6nAWarF">
      <int2:state int2:type="LegacyProofing" int2:value="Rejected"/>
    </int2:textHash>
    <int2:textHash int2:hashCode="++x1k/Ma/fJK8e" int2:id="xZxecF1a">
      <int2:state int2:type="LegacyProofing" int2:value="Rejected"/>
    </int2:textHash>
    <int2:textHash int2:hashCode="Qy6nqWqUwfaRSv" int2:id="a5ioE028">
      <int2:state int2:type="LegacyProofing" int2:value="Rejected"/>
    </int2:textHash>
    <int2:textHash int2:hashCode="ycmYIZY6L7b69I" int2:id="aKt7fOOq">
      <int2:state int2:type="LegacyProofing" int2:value="Rejected"/>
    </int2:textHash>
    <int2:textHash int2:hashCode="Aiaudx7bokKrkf" int2:id="aiA3orwV">
      <int2:state int2:type="LegacyProofing" int2:value="Rejected"/>
    </int2:textHash>
    <int2:textHash int2:hashCode="u1oMpou9yMxI9W" int2:id="LB9sahtT">
      <int2:state int2:type="LegacyProofing" int2:value="Rejected"/>
    </int2:textHash>
    <int2:textHash int2:hashCode="BQFc8Obqd6ncy7" int2:id="hlzW0CLZ">
      <int2:state int2:type="LegacyProofing" int2:value="Rejected"/>
    </int2:textHash>
    <int2:textHash int2:hashCode="XyeDKAYgCBhvLw" int2:id="oQQsS9Pq">
      <int2:state int2:type="LegacyProofing" int2:value="Rejected"/>
    </int2:textHash>
    <int2:textHash int2:hashCode="YdO3GiOfr5Ms8t" int2:id="uXhIFUTs">
      <int2:state int2:type="LegacyProofing" int2:value="Rejected"/>
    </int2:textHash>
    <int2:textHash int2:hashCode="mLflmOXlM3rGJv" int2:id="fkWhwvmp">
      <int2:state int2:type="LegacyProofing" int2:value="Rejected"/>
    </int2:textHash>
    <int2:textHash int2:hashCode="YtluCKjMNNc4SJ" int2:id="0wFegH3I">
      <int2:state int2:type="LegacyProofing" int2:value="Rejected"/>
    </int2:textHash>
    <int2:textHash int2:hashCode="unLIWfjNx++OyW" int2:id="4vfuFbIh">
      <int2:state int2:type="LegacyProofing" int2:value="Rejected"/>
    </int2:textHash>
    <int2:textHash int2:hashCode="mXYBTusLf6KT+z" int2:id="XI0qCbsK">
      <int2:state int2:type="LegacyProofing" int2:value="Rejected"/>
    </int2:textHash>
    <int2:textHash int2:hashCode="RGDgQvKFgYD1Kt" int2:id="2o2tGKz2">
      <int2:state int2:type="LegacyProofing" int2:value="Rejected"/>
    </int2:textHash>
    <int2:textHash int2:hashCode="Vx17Tcf5NhEhr4" int2:id="PJiNdYwg">
      <int2:state int2:type="LegacyProofing" int2:value="Rejected"/>
    </int2:textHash>
    <int2:textHash int2:hashCode="g4PaBXxSwD6aLq" int2:id="pgzlsQNR">
      <int2:state int2:type="LegacyProofing" int2:value="Rejected"/>
    </int2:textHash>
    <int2:textHash int2:hashCode="unBpt4ofQzHN9+" int2:id="Dyzu3LiN">
      <int2:state int2:type="LegacyProofing" int2:value="Rejected"/>
    </int2:textHash>
    <int2:textHash int2:hashCode="kc8YUf3qdEmq98" int2:id="RlzbBdSX">
      <int2:state int2:type="LegacyProofing" int2:value="Rejected"/>
    </int2:textHash>
    <int2:textHash int2:hashCode="M5hhjLEoagIT4P" int2:id="ZtE6Xy1C">
      <int2:state int2:type="LegacyProofing" int2:value="Rejected"/>
    </int2:textHash>
    <int2:textHash int2:hashCode="tHpU9UVWIgMqv0" int2:id="ndaJnuOm">
      <int2:state int2:type="LegacyProofing" int2:value="Rejected"/>
    </int2:textHash>
    <int2:textHash int2:hashCode="S20N4xUdGfUHuc" int2:id="oBAQTaNo">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nsid w:val="37020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47192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5196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ead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6d9dd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fd914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CD6D95"/>
    <w:multiLevelType w:val="hybridMultilevel"/>
    <w:tmpl w:val="5E208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715CA"/>
    <w:multiLevelType w:val="hybridMultilevel"/>
    <w:tmpl w:val="2C08A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858D1"/>
    <w:multiLevelType w:val="hybridMultilevel"/>
    <w:tmpl w:val="35CC5EA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329B32C5"/>
    <w:multiLevelType w:val="hybridMultilevel"/>
    <w:tmpl w:val="E9FC2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C6932"/>
    <w:multiLevelType w:val="hybridMultilevel"/>
    <w:tmpl w:val="BDBE91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C2F33CB"/>
    <w:multiLevelType w:val="hybridMultilevel"/>
    <w:tmpl w:val="5E208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C64205"/>
    <w:multiLevelType w:val="hybridMultilevel"/>
    <w:tmpl w:val="08AA9F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862582A"/>
    <w:multiLevelType w:val="hybridMultilevel"/>
    <w:tmpl w:val="180601E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6AD00121"/>
    <w:multiLevelType w:val="hybridMultilevel"/>
    <w:tmpl w:val="FFC49C6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6ED65AD2"/>
    <w:multiLevelType w:val="hybridMultilevel"/>
    <w:tmpl w:val="CE263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5A44BE"/>
    <w:multiLevelType w:val="hybridMultilevel"/>
    <w:tmpl w:val="BF0809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6155ED7"/>
    <w:multiLevelType w:val="hybridMultilevel"/>
    <w:tmpl w:val="3934E96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 w16cid:durableId="171798820">
    <w:abstractNumId w:val="6"/>
  </w:num>
  <w:num w:numId="2" w16cid:durableId="1430007884">
    <w:abstractNumId w:val="10"/>
  </w:num>
  <w:num w:numId="3" w16cid:durableId="754403131">
    <w:abstractNumId w:val="2"/>
  </w:num>
  <w:num w:numId="4" w16cid:durableId="1348290217">
    <w:abstractNumId w:val="11"/>
  </w:num>
  <w:num w:numId="5" w16cid:durableId="357196072">
    <w:abstractNumId w:val="3"/>
  </w:num>
  <w:num w:numId="6" w16cid:durableId="154608893">
    <w:abstractNumId w:val="0"/>
  </w:num>
  <w:num w:numId="7" w16cid:durableId="688678965">
    <w:abstractNumId w:val="1"/>
  </w:num>
  <w:num w:numId="8" w16cid:durableId="1010254229">
    <w:abstractNumId w:val="9"/>
  </w:num>
  <w:num w:numId="9" w16cid:durableId="1575436462">
    <w:abstractNumId w:val="5"/>
  </w:num>
  <w:num w:numId="10" w16cid:durableId="615480413">
    <w:abstractNumId w:val="8"/>
  </w:num>
  <w:num w:numId="11" w16cid:durableId="771390522">
    <w:abstractNumId w:val="4"/>
  </w:num>
  <w:num w:numId="12" w16cid:durableId="1794128994">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7A"/>
    <w:rsid w:val="00000000"/>
    <w:rsid w:val="000031FB"/>
    <w:rsid w:val="00040501"/>
    <w:rsid w:val="000471B7"/>
    <w:rsid w:val="000725D2"/>
    <w:rsid w:val="000E2A00"/>
    <w:rsid w:val="000E50C8"/>
    <w:rsid w:val="00105FF3"/>
    <w:rsid w:val="0010733C"/>
    <w:rsid w:val="00124E1D"/>
    <w:rsid w:val="001867B1"/>
    <w:rsid w:val="00194A5F"/>
    <w:rsid w:val="001F3A73"/>
    <w:rsid w:val="00207464"/>
    <w:rsid w:val="00232103"/>
    <w:rsid w:val="003D7471"/>
    <w:rsid w:val="003E2E7C"/>
    <w:rsid w:val="003F1B5E"/>
    <w:rsid w:val="003F27B1"/>
    <w:rsid w:val="004256F9"/>
    <w:rsid w:val="00493DFE"/>
    <w:rsid w:val="00514460"/>
    <w:rsid w:val="00552A25"/>
    <w:rsid w:val="00596FF6"/>
    <w:rsid w:val="005C18F6"/>
    <w:rsid w:val="00635427"/>
    <w:rsid w:val="00650EEB"/>
    <w:rsid w:val="006645C4"/>
    <w:rsid w:val="0068137D"/>
    <w:rsid w:val="006C0F5D"/>
    <w:rsid w:val="006D5595"/>
    <w:rsid w:val="006F3AD5"/>
    <w:rsid w:val="00742884"/>
    <w:rsid w:val="0075357A"/>
    <w:rsid w:val="00797EF4"/>
    <w:rsid w:val="007B64A5"/>
    <w:rsid w:val="007F4EF8"/>
    <w:rsid w:val="00817E7A"/>
    <w:rsid w:val="0085586E"/>
    <w:rsid w:val="00861A07"/>
    <w:rsid w:val="00932788"/>
    <w:rsid w:val="0095157E"/>
    <w:rsid w:val="0097574D"/>
    <w:rsid w:val="0097E62E"/>
    <w:rsid w:val="009B6D27"/>
    <w:rsid w:val="009D611A"/>
    <w:rsid w:val="00A12ECD"/>
    <w:rsid w:val="00A404A0"/>
    <w:rsid w:val="00A81F85"/>
    <w:rsid w:val="00A8393A"/>
    <w:rsid w:val="00A84E66"/>
    <w:rsid w:val="00A861FC"/>
    <w:rsid w:val="00B65BB6"/>
    <w:rsid w:val="00B84D36"/>
    <w:rsid w:val="00B879C9"/>
    <w:rsid w:val="00BA1BDA"/>
    <w:rsid w:val="00BB3DA8"/>
    <w:rsid w:val="00BC2BC5"/>
    <w:rsid w:val="00BF6215"/>
    <w:rsid w:val="00C4098D"/>
    <w:rsid w:val="00CD42A7"/>
    <w:rsid w:val="00D46365"/>
    <w:rsid w:val="00D60115"/>
    <w:rsid w:val="00D82A0A"/>
    <w:rsid w:val="00D92B59"/>
    <w:rsid w:val="00DA59B4"/>
    <w:rsid w:val="00E20C5F"/>
    <w:rsid w:val="00E57888"/>
    <w:rsid w:val="00E806E1"/>
    <w:rsid w:val="00EA1E0F"/>
    <w:rsid w:val="00EA47D5"/>
    <w:rsid w:val="00EA4C17"/>
    <w:rsid w:val="00EC987E"/>
    <w:rsid w:val="00F18614"/>
    <w:rsid w:val="00F23923"/>
    <w:rsid w:val="00FD3C52"/>
    <w:rsid w:val="01DBDF85"/>
    <w:rsid w:val="01F8E7F6"/>
    <w:rsid w:val="02168BFD"/>
    <w:rsid w:val="021EB5E9"/>
    <w:rsid w:val="02272DF8"/>
    <w:rsid w:val="0233B68F"/>
    <w:rsid w:val="02981CF6"/>
    <w:rsid w:val="029F1220"/>
    <w:rsid w:val="02B0F9FC"/>
    <w:rsid w:val="02BF4C25"/>
    <w:rsid w:val="02EE21DA"/>
    <w:rsid w:val="0301CF27"/>
    <w:rsid w:val="0306639F"/>
    <w:rsid w:val="0345EDDC"/>
    <w:rsid w:val="035292F6"/>
    <w:rsid w:val="035334F7"/>
    <w:rsid w:val="0366CA01"/>
    <w:rsid w:val="03D543F8"/>
    <w:rsid w:val="03E8ECBD"/>
    <w:rsid w:val="0406B468"/>
    <w:rsid w:val="0441B7BB"/>
    <w:rsid w:val="0465EE81"/>
    <w:rsid w:val="046E7D66"/>
    <w:rsid w:val="051FF696"/>
    <w:rsid w:val="05256A67"/>
    <w:rsid w:val="054CBF02"/>
    <w:rsid w:val="05AE5093"/>
    <w:rsid w:val="05BD1966"/>
    <w:rsid w:val="05F77FA3"/>
    <w:rsid w:val="05F8D728"/>
    <w:rsid w:val="0608FFBD"/>
    <w:rsid w:val="065376D1"/>
    <w:rsid w:val="06921237"/>
    <w:rsid w:val="0693D1C2"/>
    <w:rsid w:val="0698BE68"/>
    <w:rsid w:val="06BF57BA"/>
    <w:rsid w:val="06D85CEA"/>
    <w:rsid w:val="0735744E"/>
    <w:rsid w:val="075340E3"/>
    <w:rsid w:val="07706CCB"/>
    <w:rsid w:val="07A0236C"/>
    <w:rsid w:val="08745078"/>
    <w:rsid w:val="0875B7E3"/>
    <w:rsid w:val="08966F7C"/>
    <w:rsid w:val="08D5F006"/>
    <w:rsid w:val="08D940EA"/>
    <w:rsid w:val="091B6736"/>
    <w:rsid w:val="0925CD4C"/>
    <w:rsid w:val="096774C0"/>
    <w:rsid w:val="0973026E"/>
    <w:rsid w:val="09738545"/>
    <w:rsid w:val="09914B14"/>
    <w:rsid w:val="0A4F8321"/>
    <w:rsid w:val="0AB3F4CF"/>
    <w:rsid w:val="0AB57356"/>
    <w:rsid w:val="0AB8CC64"/>
    <w:rsid w:val="0B082307"/>
    <w:rsid w:val="0B250C4F"/>
    <w:rsid w:val="0B8F381A"/>
    <w:rsid w:val="0BA92EB3"/>
    <w:rsid w:val="0BB14697"/>
    <w:rsid w:val="0BBE7C1B"/>
    <w:rsid w:val="0C273F9F"/>
    <w:rsid w:val="0C77C627"/>
    <w:rsid w:val="0CAB71C1"/>
    <w:rsid w:val="0CBC3698"/>
    <w:rsid w:val="0CD63369"/>
    <w:rsid w:val="0D0F8B95"/>
    <w:rsid w:val="0D135643"/>
    <w:rsid w:val="0D3EF34E"/>
    <w:rsid w:val="0D44FF14"/>
    <w:rsid w:val="0D9100E4"/>
    <w:rsid w:val="0D9C0AB2"/>
    <w:rsid w:val="0E5103CC"/>
    <w:rsid w:val="0E583F6C"/>
    <w:rsid w:val="0E988594"/>
    <w:rsid w:val="0EB45683"/>
    <w:rsid w:val="0EFE832B"/>
    <w:rsid w:val="0F0F9AFE"/>
    <w:rsid w:val="0F16703E"/>
    <w:rsid w:val="0F2C092D"/>
    <w:rsid w:val="0FD7A066"/>
    <w:rsid w:val="0FE9E4D5"/>
    <w:rsid w:val="100E4DBC"/>
    <w:rsid w:val="10663A00"/>
    <w:rsid w:val="1072ECE3"/>
    <w:rsid w:val="1073ADBF"/>
    <w:rsid w:val="10C7D98E"/>
    <w:rsid w:val="10D102AD"/>
    <w:rsid w:val="10DDED6E"/>
    <w:rsid w:val="10E40FD8"/>
    <w:rsid w:val="10EA0ED6"/>
    <w:rsid w:val="11055B95"/>
    <w:rsid w:val="1190F5C0"/>
    <w:rsid w:val="1209A3E1"/>
    <w:rsid w:val="120EBD44"/>
    <w:rsid w:val="124533B5"/>
    <w:rsid w:val="126FA4C1"/>
    <w:rsid w:val="1283B27A"/>
    <w:rsid w:val="12899A5F"/>
    <w:rsid w:val="12E88EB9"/>
    <w:rsid w:val="13454729"/>
    <w:rsid w:val="1345EE7E"/>
    <w:rsid w:val="13651EC4"/>
    <w:rsid w:val="13E99271"/>
    <w:rsid w:val="143694EB"/>
    <w:rsid w:val="14A9C1F7"/>
    <w:rsid w:val="14C89682"/>
    <w:rsid w:val="14CD2ACD"/>
    <w:rsid w:val="14E9DE3B"/>
    <w:rsid w:val="1520C19A"/>
    <w:rsid w:val="1524A70E"/>
    <w:rsid w:val="15413586"/>
    <w:rsid w:val="154BDAE6"/>
    <w:rsid w:val="156C9E02"/>
    <w:rsid w:val="163BD4EF"/>
    <w:rsid w:val="1642ED54"/>
    <w:rsid w:val="16680203"/>
    <w:rsid w:val="16B5B597"/>
    <w:rsid w:val="16C0776F"/>
    <w:rsid w:val="16F185F5"/>
    <w:rsid w:val="17109B19"/>
    <w:rsid w:val="173F0898"/>
    <w:rsid w:val="177D3F79"/>
    <w:rsid w:val="17C8FD2B"/>
    <w:rsid w:val="17DEBDB5"/>
    <w:rsid w:val="17F01DB4"/>
    <w:rsid w:val="1838289E"/>
    <w:rsid w:val="186CDD89"/>
    <w:rsid w:val="1875A8A8"/>
    <w:rsid w:val="187B16A3"/>
    <w:rsid w:val="18837BA8"/>
    <w:rsid w:val="1898C49C"/>
    <w:rsid w:val="18A86472"/>
    <w:rsid w:val="18D9848C"/>
    <w:rsid w:val="18E23392"/>
    <w:rsid w:val="19A309C8"/>
    <w:rsid w:val="1A6B85D3"/>
    <w:rsid w:val="1A7440E2"/>
    <w:rsid w:val="1A76A95A"/>
    <w:rsid w:val="1ABAFCAA"/>
    <w:rsid w:val="1B20424F"/>
    <w:rsid w:val="1B8B1383"/>
    <w:rsid w:val="1BA1B79F"/>
    <w:rsid w:val="1BAD496A"/>
    <w:rsid w:val="1BE2CC31"/>
    <w:rsid w:val="1C0EBBD8"/>
    <w:rsid w:val="1C1D3E50"/>
    <w:rsid w:val="1C2FEA77"/>
    <w:rsid w:val="1CBEF372"/>
    <w:rsid w:val="1D581C59"/>
    <w:rsid w:val="1D5FA3BB"/>
    <w:rsid w:val="1D6A8999"/>
    <w:rsid w:val="1D896CAE"/>
    <w:rsid w:val="1DA5D981"/>
    <w:rsid w:val="1DA656BC"/>
    <w:rsid w:val="1DB74547"/>
    <w:rsid w:val="1E0EC64D"/>
    <w:rsid w:val="1E195186"/>
    <w:rsid w:val="1E1F8B3B"/>
    <w:rsid w:val="1E77664E"/>
    <w:rsid w:val="1E9248CC"/>
    <w:rsid w:val="1EC81E5B"/>
    <w:rsid w:val="1ECBC1CF"/>
    <w:rsid w:val="1ED908EA"/>
    <w:rsid w:val="1EE87D29"/>
    <w:rsid w:val="1F0A99F3"/>
    <w:rsid w:val="1F26E51E"/>
    <w:rsid w:val="1F4A1A7D"/>
    <w:rsid w:val="1FB16DD9"/>
    <w:rsid w:val="20045EE1"/>
    <w:rsid w:val="201242EA"/>
    <w:rsid w:val="204A35FC"/>
    <w:rsid w:val="2074D94B"/>
    <w:rsid w:val="207C479F"/>
    <w:rsid w:val="209A0B7A"/>
    <w:rsid w:val="20D3F1B8"/>
    <w:rsid w:val="2105ACFD"/>
    <w:rsid w:val="21BA1402"/>
    <w:rsid w:val="21CCB08B"/>
    <w:rsid w:val="21E04487"/>
    <w:rsid w:val="21E78ECE"/>
    <w:rsid w:val="22036291"/>
    <w:rsid w:val="220DDBAC"/>
    <w:rsid w:val="221D592A"/>
    <w:rsid w:val="227962EE"/>
    <w:rsid w:val="22CA82F3"/>
    <w:rsid w:val="234CEDDB"/>
    <w:rsid w:val="2385D21A"/>
    <w:rsid w:val="239D6C8A"/>
    <w:rsid w:val="23B24F96"/>
    <w:rsid w:val="23D38B6E"/>
    <w:rsid w:val="24206807"/>
    <w:rsid w:val="244A3E0B"/>
    <w:rsid w:val="24967A24"/>
    <w:rsid w:val="251DA71F"/>
    <w:rsid w:val="252F7188"/>
    <w:rsid w:val="25469B64"/>
    <w:rsid w:val="2554F9EC"/>
    <w:rsid w:val="259CB267"/>
    <w:rsid w:val="25A9FD45"/>
    <w:rsid w:val="25BCACF5"/>
    <w:rsid w:val="25D27D3F"/>
    <w:rsid w:val="26414860"/>
    <w:rsid w:val="26641319"/>
    <w:rsid w:val="26D46D19"/>
    <w:rsid w:val="27587D56"/>
    <w:rsid w:val="2768E0EE"/>
    <w:rsid w:val="2786CEA8"/>
    <w:rsid w:val="279FDEA9"/>
    <w:rsid w:val="27C9B185"/>
    <w:rsid w:val="27F110D0"/>
    <w:rsid w:val="27F3795F"/>
    <w:rsid w:val="28254AB7"/>
    <w:rsid w:val="288C9AAE"/>
    <w:rsid w:val="2890DAA1"/>
    <w:rsid w:val="2893A19C"/>
    <w:rsid w:val="290E97F5"/>
    <w:rsid w:val="291CE4DD"/>
    <w:rsid w:val="293BAF0A"/>
    <w:rsid w:val="293D1464"/>
    <w:rsid w:val="29910AE0"/>
    <w:rsid w:val="29B35D29"/>
    <w:rsid w:val="2A362834"/>
    <w:rsid w:val="2A3DDA15"/>
    <w:rsid w:val="2A8474D3"/>
    <w:rsid w:val="2A93C828"/>
    <w:rsid w:val="2AEE3E56"/>
    <w:rsid w:val="2B1C6E93"/>
    <w:rsid w:val="2B532CF3"/>
    <w:rsid w:val="2BD7AEB1"/>
    <w:rsid w:val="2C57CB42"/>
    <w:rsid w:val="2CBE8F3D"/>
    <w:rsid w:val="2CF59EC8"/>
    <w:rsid w:val="2D5845D3"/>
    <w:rsid w:val="2D768807"/>
    <w:rsid w:val="2DA8DD11"/>
    <w:rsid w:val="2DAA11B7"/>
    <w:rsid w:val="2DBC7850"/>
    <w:rsid w:val="2DE57CAA"/>
    <w:rsid w:val="2DEE2061"/>
    <w:rsid w:val="2E7B63DE"/>
    <w:rsid w:val="2EAC24BC"/>
    <w:rsid w:val="2F10CE7C"/>
    <w:rsid w:val="2F4757B3"/>
    <w:rsid w:val="2F6B06E9"/>
    <w:rsid w:val="2F817EE1"/>
    <w:rsid w:val="2FA593B9"/>
    <w:rsid w:val="2FDA7952"/>
    <w:rsid w:val="2FDCDDD7"/>
    <w:rsid w:val="2FEF1C77"/>
    <w:rsid w:val="2FFE99D0"/>
    <w:rsid w:val="3075BB97"/>
    <w:rsid w:val="307AA92D"/>
    <w:rsid w:val="307F26C5"/>
    <w:rsid w:val="30AB4B3E"/>
    <w:rsid w:val="30DCF885"/>
    <w:rsid w:val="310309AC"/>
    <w:rsid w:val="3130C493"/>
    <w:rsid w:val="313A6CC4"/>
    <w:rsid w:val="31585090"/>
    <w:rsid w:val="31F50E90"/>
    <w:rsid w:val="321E460E"/>
    <w:rsid w:val="32269BA0"/>
    <w:rsid w:val="3238994F"/>
    <w:rsid w:val="32625479"/>
    <w:rsid w:val="336AD10C"/>
    <w:rsid w:val="3378EED5"/>
    <w:rsid w:val="338B9ADD"/>
    <w:rsid w:val="33D4E83C"/>
    <w:rsid w:val="340F617A"/>
    <w:rsid w:val="3419DC89"/>
    <w:rsid w:val="341AC8D6"/>
    <w:rsid w:val="342339DE"/>
    <w:rsid w:val="344B6100"/>
    <w:rsid w:val="345201CB"/>
    <w:rsid w:val="34589F03"/>
    <w:rsid w:val="34838B28"/>
    <w:rsid w:val="348BBD7B"/>
    <w:rsid w:val="348FF152"/>
    <w:rsid w:val="3493DCD7"/>
    <w:rsid w:val="349C7FB4"/>
    <w:rsid w:val="34C7503B"/>
    <w:rsid w:val="34CF501F"/>
    <w:rsid w:val="34E3778D"/>
    <w:rsid w:val="351F407A"/>
    <w:rsid w:val="3528FDE4"/>
    <w:rsid w:val="3533CE1B"/>
    <w:rsid w:val="3597ECC7"/>
    <w:rsid w:val="35AD112A"/>
    <w:rsid w:val="3629C334"/>
    <w:rsid w:val="3655B2DB"/>
    <w:rsid w:val="3691B1B5"/>
    <w:rsid w:val="36E95339"/>
    <w:rsid w:val="37022C1F"/>
    <w:rsid w:val="370C9DC8"/>
    <w:rsid w:val="3735C59C"/>
    <w:rsid w:val="3740DF3F"/>
    <w:rsid w:val="3746DB21"/>
    <w:rsid w:val="374FDE05"/>
    <w:rsid w:val="37C35E3D"/>
    <w:rsid w:val="37D1A0F3"/>
    <w:rsid w:val="38309736"/>
    <w:rsid w:val="38381E2F"/>
    <w:rsid w:val="38E0488B"/>
    <w:rsid w:val="38E689DC"/>
    <w:rsid w:val="39282F51"/>
    <w:rsid w:val="39652074"/>
    <w:rsid w:val="39773050"/>
    <w:rsid w:val="397D590E"/>
    <w:rsid w:val="39C344E9"/>
    <w:rsid w:val="39CA8C30"/>
    <w:rsid w:val="39DB6F96"/>
    <w:rsid w:val="39DF52AB"/>
    <w:rsid w:val="39F28B2F"/>
    <w:rsid w:val="39F31065"/>
    <w:rsid w:val="3A20A484"/>
    <w:rsid w:val="3A4595C7"/>
    <w:rsid w:val="3A6D665E"/>
    <w:rsid w:val="3A784841"/>
    <w:rsid w:val="3AAFB901"/>
    <w:rsid w:val="3B2A0D43"/>
    <w:rsid w:val="3B3F88AA"/>
    <w:rsid w:val="3B786875"/>
    <w:rsid w:val="3B7D8B84"/>
    <w:rsid w:val="3B84C68F"/>
    <w:rsid w:val="3C051B82"/>
    <w:rsid w:val="3C0CB25E"/>
    <w:rsid w:val="3C13A78E"/>
    <w:rsid w:val="3C23D6EA"/>
    <w:rsid w:val="3C47EBC2"/>
    <w:rsid w:val="3C989C9C"/>
    <w:rsid w:val="3CB42B94"/>
    <w:rsid w:val="3CB78675"/>
    <w:rsid w:val="3CB7BC57"/>
    <w:rsid w:val="3CD1E0B6"/>
    <w:rsid w:val="3D148087"/>
    <w:rsid w:val="3D61AA00"/>
    <w:rsid w:val="3DA50720"/>
    <w:rsid w:val="3DE27817"/>
    <w:rsid w:val="3E46D9F2"/>
    <w:rsid w:val="3E57D11F"/>
    <w:rsid w:val="3E5A7129"/>
    <w:rsid w:val="3E96B60C"/>
    <w:rsid w:val="3F1CAEFC"/>
    <w:rsid w:val="3F470ED7"/>
    <w:rsid w:val="3FA56DFC"/>
    <w:rsid w:val="3FAF8B62"/>
    <w:rsid w:val="3FDFC6EC"/>
    <w:rsid w:val="3FE877E4"/>
    <w:rsid w:val="40163A22"/>
    <w:rsid w:val="402C31DF"/>
    <w:rsid w:val="404E942F"/>
    <w:rsid w:val="4050FCA7"/>
    <w:rsid w:val="406D32F1"/>
    <w:rsid w:val="40C62E71"/>
    <w:rsid w:val="4132C201"/>
    <w:rsid w:val="413B130C"/>
    <w:rsid w:val="4163DEF9"/>
    <w:rsid w:val="416E745A"/>
    <w:rsid w:val="41E87B4A"/>
    <w:rsid w:val="42685EB7"/>
    <w:rsid w:val="42AE2ADA"/>
    <w:rsid w:val="42C7FA26"/>
    <w:rsid w:val="42E75831"/>
    <w:rsid w:val="438A2ADC"/>
    <w:rsid w:val="43A1BEA7"/>
    <w:rsid w:val="45246DCA"/>
    <w:rsid w:val="452F366C"/>
    <w:rsid w:val="455FAE44"/>
    <w:rsid w:val="4563572B"/>
    <w:rsid w:val="45C5066E"/>
    <w:rsid w:val="45D5A5AB"/>
    <w:rsid w:val="45D805D3"/>
    <w:rsid w:val="4645405E"/>
    <w:rsid w:val="4648181A"/>
    <w:rsid w:val="4662E304"/>
    <w:rsid w:val="46AEBDDB"/>
    <w:rsid w:val="46BE56CA"/>
    <w:rsid w:val="46C1CB9E"/>
    <w:rsid w:val="46C5C339"/>
    <w:rsid w:val="47153296"/>
    <w:rsid w:val="47ECA9CC"/>
    <w:rsid w:val="481C1024"/>
    <w:rsid w:val="4853B63B"/>
    <w:rsid w:val="485D9BFF"/>
    <w:rsid w:val="48C49EB0"/>
    <w:rsid w:val="4903B12F"/>
    <w:rsid w:val="498EBAE0"/>
    <w:rsid w:val="49CA6383"/>
    <w:rsid w:val="49CD91E4"/>
    <w:rsid w:val="49D473C5"/>
    <w:rsid w:val="4A4C083F"/>
    <w:rsid w:val="4A570771"/>
    <w:rsid w:val="4A6023FA"/>
    <w:rsid w:val="4A61B767"/>
    <w:rsid w:val="4A7A6C25"/>
    <w:rsid w:val="4A7EC916"/>
    <w:rsid w:val="4A8B77AE"/>
    <w:rsid w:val="4B0828F4"/>
    <w:rsid w:val="4B1C9EDC"/>
    <w:rsid w:val="4B1D4426"/>
    <w:rsid w:val="4B4BB56E"/>
    <w:rsid w:val="4BA82EE4"/>
    <w:rsid w:val="4BAE4769"/>
    <w:rsid w:val="4BB201AF"/>
    <w:rsid w:val="4BB81625"/>
    <w:rsid w:val="4C1BB796"/>
    <w:rsid w:val="4C9BB853"/>
    <w:rsid w:val="4D101596"/>
    <w:rsid w:val="4D131D7C"/>
    <w:rsid w:val="4D3C7DDB"/>
    <w:rsid w:val="4D572F54"/>
    <w:rsid w:val="4D6ED0A3"/>
    <w:rsid w:val="4D70769C"/>
    <w:rsid w:val="4D8F568D"/>
    <w:rsid w:val="4DC31870"/>
    <w:rsid w:val="4DCEBEE9"/>
    <w:rsid w:val="4DD5CC47"/>
    <w:rsid w:val="4DDB698E"/>
    <w:rsid w:val="4DE99C27"/>
    <w:rsid w:val="4DEE2FEC"/>
    <w:rsid w:val="4E0DF6B6"/>
    <w:rsid w:val="4E7285FB"/>
    <w:rsid w:val="4EC2F7BF"/>
    <w:rsid w:val="4F100724"/>
    <w:rsid w:val="4FA5EAA6"/>
    <w:rsid w:val="4FBA7034"/>
    <w:rsid w:val="4FE55739"/>
    <w:rsid w:val="509C0BD4"/>
    <w:rsid w:val="50B9C03E"/>
    <w:rsid w:val="50F19505"/>
    <w:rsid w:val="50FAB932"/>
    <w:rsid w:val="51356DC6"/>
    <w:rsid w:val="516C0C70"/>
    <w:rsid w:val="5199CCC5"/>
    <w:rsid w:val="51CC4006"/>
    <w:rsid w:val="51E5B448"/>
    <w:rsid w:val="51FBFF36"/>
    <w:rsid w:val="520E6A2D"/>
    <w:rsid w:val="5255909F"/>
    <w:rsid w:val="526B3270"/>
    <w:rsid w:val="526D366A"/>
    <w:rsid w:val="52B0657C"/>
    <w:rsid w:val="52F890B7"/>
    <w:rsid w:val="53062024"/>
    <w:rsid w:val="534E60DA"/>
    <w:rsid w:val="536F9B0D"/>
    <w:rsid w:val="53C1313F"/>
    <w:rsid w:val="53D14E5B"/>
    <w:rsid w:val="53F16100"/>
    <w:rsid w:val="540C88E8"/>
    <w:rsid w:val="54396ADD"/>
    <w:rsid w:val="543CD3DC"/>
    <w:rsid w:val="54436F79"/>
    <w:rsid w:val="545841EE"/>
    <w:rsid w:val="54D13CC7"/>
    <w:rsid w:val="54D16D87"/>
    <w:rsid w:val="54F26B66"/>
    <w:rsid w:val="555CC103"/>
    <w:rsid w:val="55C03F7F"/>
    <w:rsid w:val="55DF3FDA"/>
    <w:rsid w:val="5608DEE9"/>
    <w:rsid w:val="562F75F9"/>
    <w:rsid w:val="56E4E93D"/>
    <w:rsid w:val="57DED4DB"/>
    <w:rsid w:val="57FBC72E"/>
    <w:rsid w:val="585C8839"/>
    <w:rsid w:val="588B43B7"/>
    <w:rsid w:val="588B63D5"/>
    <w:rsid w:val="58A5EEAD"/>
    <w:rsid w:val="58B3B81D"/>
    <w:rsid w:val="58C4D223"/>
    <w:rsid w:val="58E3FC53"/>
    <w:rsid w:val="58EF71C5"/>
    <w:rsid w:val="59062551"/>
    <w:rsid w:val="594B3882"/>
    <w:rsid w:val="59950650"/>
    <w:rsid w:val="59D8FEAB"/>
    <w:rsid w:val="59F8589A"/>
    <w:rsid w:val="59FE5352"/>
    <w:rsid w:val="5A064C62"/>
    <w:rsid w:val="5A259C10"/>
    <w:rsid w:val="5A3B20ED"/>
    <w:rsid w:val="5A678974"/>
    <w:rsid w:val="5A896D73"/>
    <w:rsid w:val="5AB3A4B0"/>
    <w:rsid w:val="5B2B6D8D"/>
    <w:rsid w:val="5B685D0B"/>
    <w:rsid w:val="5B7FB5E6"/>
    <w:rsid w:val="5B8DB4D2"/>
    <w:rsid w:val="5B935820"/>
    <w:rsid w:val="5BB85A60"/>
    <w:rsid w:val="5BCAE1DC"/>
    <w:rsid w:val="5BF09E63"/>
    <w:rsid w:val="5C271287"/>
    <w:rsid w:val="5C6FF20D"/>
    <w:rsid w:val="5CC65B12"/>
    <w:rsid w:val="5CCAFC00"/>
    <w:rsid w:val="5CF7C27C"/>
    <w:rsid w:val="5D026016"/>
    <w:rsid w:val="5D1604B0"/>
    <w:rsid w:val="5D2E3029"/>
    <w:rsid w:val="5D2E4F34"/>
    <w:rsid w:val="5D32002A"/>
    <w:rsid w:val="5D3FA310"/>
    <w:rsid w:val="5D78591E"/>
    <w:rsid w:val="5DC2147F"/>
    <w:rsid w:val="5E076AF4"/>
    <w:rsid w:val="5E21CB82"/>
    <w:rsid w:val="5E24AA58"/>
    <w:rsid w:val="5E4EBA22"/>
    <w:rsid w:val="5E7EBBDE"/>
    <w:rsid w:val="5ECDD08B"/>
    <w:rsid w:val="5F638A5D"/>
    <w:rsid w:val="5FDBB402"/>
    <w:rsid w:val="5FDCEBF4"/>
    <w:rsid w:val="602C88DA"/>
    <w:rsid w:val="60A487C3"/>
    <w:rsid w:val="60DE0FAC"/>
    <w:rsid w:val="61091BCC"/>
    <w:rsid w:val="612A6367"/>
    <w:rsid w:val="61AA76A7"/>
    <w:rsid w:val="61CE4DA1"/>
    <w:rsid w:val="61EC7434"/>
    <w:rsid w:val="61F7C92D"/>
    <w:rsid w:val="627D0B8F"/>
    <w:rsid w:val="628F4D1D"/>
    <w:rsid w:val="62A5058E"/>
    <w:rsid w:val="635C3F56"/>
    <w:rsid w:val="636EB189"/>
    <w:rsid w:val="639DA410"/>
    <w:rsid w:val="63A535AD"/>
    <w:rsid w:val="63C14558"/>
    <w:rsid w:val="63C772EC"/>
    <w:rsid w:val="6405EDEB"/>
    <w:rsid w:val="642274A8"/>
    <w:rsid w:val="647E44BC"/>
    <w:rsid w:val="64A1D359"/>
    <w:rsid w:val="64D84760"/>
    <w:rsid w:val="64E21F60"/>
    <w:rsid w:val="6508F84A"/>
    <w:rsid w:val="65CFA2EC"/>
    <w:rsid w:val="65D6032B"/>
    <w:rsid w:val="65DFAB5C"/>
    <w:rsid w:val="663710A6"/>
    <w:rsid w:val="666B0BF1"/>
    <w:rsid w:val="66C26454"/>
    <w:rsid w:val="66C88559"/>
    <w:rsid w:val="66E3CD5B"/>
    <w:rsid w:val="6799A4EB"/>
    <w:rsid w:val="67CF0DDB"/>
    <w:rsid w:val="67DA9AF8"/>
    <w:rsid w:val="67DF0101"/>
    <w:rsid w:val="68401B5D"/>
    <w:rsid w:val="684D8392"/>
    <w:rsid w:val="68583C08"/>
    <w:rsid w:val="686BCE9B"/>
    <w:rsid w:val="6917D3A4"/>
    <w:rsid w:val="6931A4DE"/>
    <w:rsid w:val="693E1C83"/>
    <w:rsid w:val="695E4829"/>
    <w:rsid w:val="69AC3DC3"/>
    <w:rsid w:val="6A079EFC"/>
    <w:rsid w:val="6AF3A70F"/>
    <w:rsid w:val="6B16AFEC"/>
    <w:rsid w:val="6B5F4C40"/>
    <w:rsid w:val="6B95D577"/>
    <w:rsid w:val="6C0461B3"/>
    <w:rsid w:val="6C0F4734"/>
    <w:rsid w:val="6C314943"/>
    <w:rsid w:val="6C61FE2D"/>
    <w:rsid w:val="6C62FE74"/>
    <w:rsid w:val="6D12EDD5"/>
    <w:rsid w:val="6D2C0674"/>
    <w:rsid w:val="6DB3D901"/>
    <w:rsid w:val="6DB444DB"/>
    <w:rsid w:val="6DE6569B"/>
    <w:rsid w:val="6E1ADDFE"/>
    <w:rsid w:val="6E252702"/>
    <w:rsid w:val="6E44E921"/>
    <w:rsid w:val="6EBD4E4D"/>
    <w:rsid w:val="6EC9FA9A"/>
    <w:rsid w:val="6F076B91"/>
    <w:rsid w:val="6F3E6ADE"/>
    <w:rsid w:val="6F57F41C"/>
    <w:rsid w:val="6F73A05C"/>
    <w:rsid w:val="6F7FCAAD"/>
    <w:rsid w:val="6FBE8EEB"/>
    <w:rsid w:val="6FDF92C0"/>
    <w:rsid w:val="6FF4C273"/>
    <w:rsid w:val="70347B3B"/>
    <w:rsid w:val="7048913B"/>
    <w:rsid w:val="706A9058"/>
    <w:rsid w:val="7125C7B6"/>
    <w:rsid w:val="715A5F4C"/>
    <w:rsid w:val="719391C9"/>
    <w:rsid w:val="71A669B4"/>
    <w:rsid w:val="71CC0879"/>
    <w:rsid w:val="71F98884"/>
    <w:rsid w:val="721D8EC4"/>
    <w:rsid w:val="722CFC3C"/>
    <w:rsid w:val="723C9407"/>
    <w:rsid w:val="724A2AA4"/>
    <w:rsid w:val="72A3AB7A"/>
    <w:rsid w:val="72B088A0"/>
    <w:rsid w:val="73434A6C"/>
    <w:rsid w:val="7359BE06"/>
    <w:rsid w:val="73AD4543"/>
    <w:rsid w:val="743F7BDB"/>
    <w:rsid w:val="7493217C"/>
    <w:rsid w:val="74A53892"/>
    <w:rsid w:val="74CB328B"/>
    <w:rsid w:val="74E1D7FF"/>
    <w:rsid w:val="7532B49D"/>
    <w:rsid w:val="755D84B8"/>
    <w:rsid w:val="757A5552"/>
    <w:rsid w:val="75CBD6D2"/>
    <w:rsid w:val="75E4FF2F"/>
    <w:rsid w:val="7611C2AD"/>
    <w:rsid w:val="7655B4B2"/>
    <w:rsid w:val="76653452"/>
    <w:rsid w:val="76933B8A"/>
    <w:rsid w:val="76A16F55"/>
    <w:rsid w:val="7717FD3F"/>
    <w:rsid w:val="774B49FF"/>
    <w:rsid w:val="77D8041A"/>
    <w:rsid w:val="77E3B605"/>
    <w:rsid w:val="78025722"/>
    <w:rsid w:val="785C31AF"/>
    <w:rsid w:val="785F6CB0"/>
    <w:rsid w:val="786F7161"/>
    <w:rsid w:val="78B37537"/>
    <w:rsid w:val="79037794"/>
    <w:rsid w:val="790AC2B7"/>
    <w:rsid w:val="7917DDF9"/>
    <w:rsid w:val="7953869C"/>
    <w:rsid w:val="79C2B115"/>
    <w:rsid w:val="7A67C8FD"/>
    <w:rsid w:val="7A9B3E7F"/>
    <w:rsid w:val="7AB10CA7"/>
    <w:rsid w:val="7AE747D7"/>
    <w:rsid w:val="7B014192"/>
    <w:rsid w:val="7B612E70"/>
    <w:rsid w:val="7BD3C85F"/>
    <w:rsid w:val="7BD795FD"/>
    <w:rsid w:val="7BEC6A81"/>
    <w:rsid w:val="7C3F5849"/>
    <w:rsid w:val="7C90D49C"/>
    <w:rsid w:val="7CFF7BF4"/>
    <w:rsid w:val="7D01A27D"/>
    <w:rsid w:val="7D3C8CD3"/>
    <w:rsid w:val="7D6F98C0"/>
    <w:rsid w:val="7D788967"/>
    <w:rsid w:val="7DDB28AA"/>
    <w:rsid w:val="7DE17FDE"/>
    <w:rsid w:val="7E613B3C"/>
    <w:rsid w:val="7E9764BF"/>
    <w:rsid w:val="7F55B5B2"/>
    <w:rsid w:val="7FA27A8D"/>
    <w:rsid w:val="7FA4F2AC"/>
    <w:rsid w:val="7FB9439E"/>
    <w:rsid w:val="7FD20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0EF8C"/>
  <w15:chartTrackingRefBased/>
  <w15:docId w15:val="{51BFEC96-0A60-431C-AF5B-56D57FA239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64A5"/>
    <w:pPr>
      <w:spacing w:after="0"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471B7"/>
    <w:pPr>
      <w:keepNext/>
      <w:keepLines/>
      <w:spacing w:before="240"/>
      <w:outlineLvl w:val="0"/>
    </w:pPr>
    <w:rPr>
      <w:rFonts w:asciiTheme="majorHAnsi" w:hAnsiTheme="majorHAnsi"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471B7"/>
    <w:pPr>
      <w:keepNext/>
      <w:keepLines/>
      <w:spacing w:before="40"/>
      <w:outlineLvl w:val="1"/>
    </w:pPr>
    <w:rPr>
      <w:rFonts w:asciiTheme="majorHAnsi" w:hAnsiTheme="majorHAnsi"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471B7"/>
    <w:pPr>
      <w:keepNext/>
      <w:keepLines/>
      <w:spacing w:before="40"/>
      <w:outlineLvl w:val="2"/>
    </w:pPr>
    <w:rPr>
      <w:rFonts w:asciiTheme="majorHAnsi" w:hAnsiTheme="majorHAnsi" w:eastAsiaTheme="majorEastAsia" w:cstheme="majorBidi"/>
      <w:b/>
      <w:color w:val="000000" w:themeColor="tex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6F3AD5"/>
    <w:pPr>
      <w:tabs>
        <w:tab w:val="center" w:pos="4680"/>
        <w:tab w:val="right" w:pos="9360"/>
      </w:tabs>
      <w:spacing w:line="240" w:lineRule="auto"/>
    </w:pPr>
  </w:style>
  <w:style w:type="character" w:styleId="HeaderChar" w:customStyle="1">
    <w:name w:val="Header Char"/>
    <w:basedOn w:val="DefaultParagraphFont"/>
    <w:link w:val="Header"/>
    <w:uiPriority w:val="99"/>
    <w:rsid w:val="006F3AD5"/>
    <w:rPr>
      <w:rFonts w:ascii="Times New Roman" w:hAnsi="Times New Roman" w:cs="Times New Roman"/>
      <w:sz w:val="24"/>
      <w:szCs w:val="24"/>
    </w:rPr>
  </w:style>
  <w:style w:type="paragraph" w:styleId="Footer">
    <w:name w:val="footer"/>
    <w:basedOn w:val="Normal"/>
    <w:link w:val="FooterChar"/>
    <w:uiPriority w:val="99"/>
    <w:unhideWhenUsed/>
    <w:rsid w:val="006F3AD5"/>
    <w:pPr>
      <w:tabs>
        <w:tab w:val="center" w:pos="4680"/>
        <w:tab w:val="right" w:pos="9360"/>
      </w:tabs>
      <w:spacing w:line="240" w:lineRule="auto"/>
    </w:pPr>
  </w:style>
  <w:style w:type="character" w:styleId="FooterChar" w:customStyle="1">
    <w:name w:val="Footer Char"/>
    <w:basedOn w:val="DefaultParagraphFont"/>
    <w:link w:val="Footer"/>
    <w:uiPriority w:val="99"/>
    <w:rsid w:val="006F3AD5"/>
    <w:rPr>
      <w:rFonts w:ascii="Times New Roman" w:hAnsi="Times New Roman" w:cs="Times New Roman"/>
      <w:sz w:val="24"/>
      <w:szCs w:val="24"/>
    </w:rPr>
  </w:style>
  <w:style w:type="character" w:styleId="PlaceholderText">
    <w:name w:val="Placeholder Text"/>
    <w:basedOn w:val="DefaultParagraphFont"/>
    <w:uiPriority w:val="99"/>
    <w:semiHidden/>
    <w:rsid w:val="007F4EF8"/>
    <w:rPr>
      <w:color w:val="808080"/>
    </w:rPr>
  </w:style>
  <w:style w:type="character" w:styleId="Heading1Char" w:customStyle="1">
    <w:name w:val="Heading 1 Char"/>
    <w:basedOn w:val="DefaultParagraphFont"/>
    <w:link w:val="Heading1"/>
    <w:uiPriority w:val="9"/>
    <w:rsid w:val="000471B7"/>
    <w:rPr>
      <w:rFonts w:asciiTheme="majorHAnsi" w:hAnsiTheme="majorHAnsi" w:eastAsiaTheme="majorEastAsia" w:cstheme="majorBidi"/>
      <w:b/>
      <w:color w:val="000000" w:themeColor="text1"/>
      <w:sz w:val="32"/>
      <w:szCs w:val="32"/>
    </w:rPr>
  </w:style>
  <w:style w:type="paragraph" w:styleId="TOCHeading">
    <w:name w:val="TOC Heading"/>
    <w:basedOn w:val="Heading1"/>
    <w:next w:val="Normal"/>
    <w:uiPriority w:val="39"/>
    <w:unhideWhenUsed/>
    <w:qFormat/>
    <w:rsid w:val="00493DFE"/>
    <w:pPr>
      <w:spacing w:line="259" w:lineRule="auto"/>
      <w:outlineLvl w:val="9"/>
    </w:pPr>
  </w:style>
  <w:style w:type="character" w:styleId="Heading2Char" w:customStyle="1">
    <w:name w:val="Heading 2 Char"/>
    <w:basedOn w:val="DefaultParagraphFont"/>
    <w:link w:val="Heading2"/>
    <w:uiPriority w:val="9"/>
    <w:rsid w:val="000471B7"/>
    <w:rPr>
      <w:rFonts w:asciiTheme="majorHAnsi" w:hAnsiTheme="majorHAnsi" w:eastAsiaTheme="majorEastAsia" w:cstheme="majorBidi"/>
      <w:b/>
      <w:color w:val="000000" w:themeColor="text1"/>
      <w:sz w:val="26"/>
      <w:szCs w:val="26"/>
    </w:rPr>
  </w:style>
  <w:style w:type="paragraph" w:styleId="TOC2">
    <w:name w:val="toc 2"/>
    <w:basedOn w:val="Normal"/>
    <w:next w:val="Normal"/>
    <w:autoRedefine/>
    <w:uiPriority w:val="39"/>
    <w:unhideWhenUsed/>
    <w:rsid w:val="00596FF6"/>
    <w:pPr>
      <w:spacing w:after="100"/>
      <w:ind w:left="240"/>
    </w:pPr>
  </w:style>
  <w:style w:type="character" w:styleId="Hyperlink">
    <w:name w:val="Hyperlink"/>
    <w:basedOn w:val="DefaultParagraphFont"/>
    <w:uiPriority w:val="99"/>
    <w:unhideWhenUsed/>
    <w:rsid w:val="00596FF6"/>
    <w:rPr>
      <w:color w:val="0563C1" w:themeColor="hyperlink"/>
      <w:u w:val="single"/>
    </w:rPr>
  </w:style>
  <w:style w:type="paragraph" w:styleId="ListParagraph">
    <w:name w:val="List Paragraph"/>
    <w:basedOn w:val="Normal"/>
    <w:uiPriority w:val="34"/>
    <w:qFormat/>
    <w:rsid w:val="00FD3C52"/>
    <w:pPr>
      <w:ind w:left="720"/>
      <w:contextualSpacing/>
    </w:pPr>
  </w:style>
  <w:style w:type="paragraph" w:styleId="TOC1">
    <w:name w:val="toc 1"/>
    <w:basedOn w:val="Normal"/>
    <w:next w:val="Normal"/>
    <w:autoRedefine/>
    <w:uiPriority w:val="39"/>
    <w:unhideWhenUsed/>
    <w:rsid w:val="00DA59B4"/>
    <w:pPr>
      <w:spacing w:after="100"/>
    </w:pPr>
  </w:style>
  <w:style w:type="character" w:styleId="Heading3Char" w:customStyle="1">
    <w:name w:val="Heading 3 Char"/>
    <w:basedOn w:val="DefaultParagraphFont"/>
    <w:link w:val="Heading3"/>
    <w:uiPriority w:val="9"/>
    <w:rsid w:val="000471B7"/>
    <w:rPr>
      <w:rFonts w:asciiTheme="majorHAnsi" w:hAnsiTheme="majorHAnsi" w:eastAsiaTheme="majorEastAsia" w:cstheme="majorBidi"/>
      <w:b/>
      <w:color w:val="000000" w:themeColor="text1"/>
      <w:sz w:val="24"/>
      <w:szCs w:val="24"/>
    </w:rPr>
  </w:style>
  <w:style w:type="paragraph" w:styleId="TOC3">
    <w:name w:val="toc 3"/>
    <w:basedOn w:val="Normal"/>
    <w:next w:val="Normal"/>
    <w:autoRedefine/>
    <w:uiPriority w:val="39"/>
    <w:unhideWhenUsed/>
    <w:rsid w:val="00232103"/>
    <w:pPr>
      <w:spacing w:after="100"/>
      <w:ind w:left="48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glossaryDocument" Target="glossary/document.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png" Id="R43d3776c3a084a97" /><Relationship Type="http://schemas.openxmlformats.org/officeDocument/2006/relationships/image" Target="/media/image.jpg" Id="Rbb43c89a0d7d4db5" /><Relationship Type="http://schemas.openxmlformats.org/officeDocument/2006/relationships/image" Target="/media/image2.png" Id="R7aa16b5020224015" /><Relationship Type="http://schemas.openxmlformats.org/officeDocument/2006/relationships/image" Target="/media/image3.png" Id="R8105f7f5c4104c88" /><Relationship Type="http://schemas.openxmlformats.org/officeDocument/2006/relationships/image" Target="/media/image4.png" Id="R0434d2f7888545bd" /><Relationship Type="http://schemas.openxmlformats.org/officeDocument/2006/relationships/image" Target="/media/image5.png" Id="R76053f6ccc1e4222" /><Relationship Type="http://schemas.openxmlformats.org/officeDocument/2006/relationships/image" Target="/media/image6.png" Id="Ree7456e80ba74bb5" /><Relationship Type="http://schemas.openxmlformats.org/officeDocument/2006/relationships/image" Target="/media/image7.png" Id="R491745550b634a56" /><Relationship Type="http://schemas.openxmlformats.org/officeDocument/2006/relationships/image" Target="/media/image2.jpg" Id="Rce9b4094fdf04b95" /><Relationship Type="http://schemas.openxmlformats.org/officeDocument/2006/relationships/image" Target="/media/image8.png" Id="R4c575dc456704177" /><Relationship Type="http://schemas.openxmlformats.org/officeDocument/2006/relationships/image" Target="/media/image9.png" Id="R8074a6c04b9c4197" /><Relationship Type="http://schemas.openxmlformats.org/officeDocument/2006/relationships/image" Target="/media/imagea.png" Id="R5160a1f038874a24" /><Relationship Type="http://schemas.openxmlformats.org/officeDocument/2006/relationships/image" Target="/media/imageb.png" Id="R0e9b89a5aa1f4661" /><Relationship Type="http://schemas.openxmlformats.org/officeDocument/2006/relationships/image" Target="/media/imagec.png" Id="R7ee7cf1c374e42d9" /><Relationship Type="http://schemas.openxmlformats.org/officeDocument/2006/relationships/image" Target="/media/imaged.png" Id="R7cc9898400864212" /><Relationship Type="http://schemas.openxmlformats.org/officeDocument/2006/relationships/image" Target="/media/imagee.png" Id="Ra5f8c40ab1b344b3" /><Relationship Type="http://schemas.openxmlformats.org/officeDocument/2006/relationships/footer" Target="footer.xml" Id="R95c923ea29bd4280" /><Relationship Type="http://schemas.openxmlformats.org/officeDocument/2006/relationships/footer" Target="footer2.xml" Id="R30be325cff854879" /><Relationship Type="http://schemas.microsoft.com/office/2020/10/relationships/intelligence" Target="intelligence2.xml" Id="Ree85833b14734cfe"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res\Downloads\CPSC-4900%20Project%20Documentation%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499FBA075048D2ACE90CEE725A4510"/>
        <w:category>
          <w:name w:val="General"/>
          <w:gallery w:val="placeholder"/>
        </w:category>
        <w:types>
          <w:type w:val="bbPlcHdr"/>
        </w:types>
        <w:behaviors>
          <w:behavior w:val="content"/>
        </w:behaviors>
        <w:guid w:val="{288A766B-7FEB-47A8-89CB-2DBA7BE30442}"/>
      </w:docPartPr>
      <w:docPartBody>
        <w:p w:rsidR="00000000" w:rsidRDefault="00000000">
          <w:pPr>
            <w:pStyle w:val="3D499FBA075048D2ACE90CEE725A4510"/>
          </w:pPr>
          <w:r w:rsidRPr="003F2B41">
            <w:rPr>
              <w:rStyle w:val="PlaceholderText"/>
            </w:rPr>
            <w:t>Click here to enter text.</w:t>
          </w:r>
        </w:p>
      </w:docPartBody>
    </w:docPart>
    <w:docPart>
      <w:docPartPr>
        <w:name w:val="ABF5F0AB302E4984BD4AE9B68DA39F76"/>
        <w:category>
          <w:name w:val="General"/>
          <w:gallery w:val="placeholder"/>
        </w:category>
        <w:types>
          <w:type w:val="bbPlcHdr"/>
        </w:types>
        <w:behaviors>
          <w:behavior w:val="content"/>
        </w:behaviors>
        <w:guid w:val="{52ED4050-81CB-469C-A93D-ECF687EF84F2}"/>
      </w:docPartPr>
      <w:docPartBody>
        <w:p w:rsidR="00000000" w:rsidRDefault="00000000">
          <w:pPr>
            <w:pStyle w:val="ABF5F0AB302E4984BD4AE9B68DA39F76"/>
          </w:pPr>
          <w:r w:rsidRPr="003F2B41">
            <w:rPr>
              <w:rStyle w:val="PlaceholderText"/>
            </w:rPr>
            <w:t>Click here to enter text.</w:t>
          </w:r>
        </w:p>
      </w:docPartBody>
    </w:docPart>
    <w:docPart>
      <w:docPartPr>
        <w:name w:val="5CBF46F9C8344C598913075AA3BBBB8F"/>
        <w:category>
          <w:name w:val="General"/>
          <w:gallery w:val="placeholder"/>
        </w:category>
        <w:types>
          <w:type w:val="bbPlcHdr"/>
        </w:types>
        <w:behaviors>
          <w:behavior w:val="content"/>
        </w:behaviors>
        <w:guid w:val="{70D2F4C9-08A0-4ED1-BAEA-0E45D0C018A3}"/>
      </w:docPartPr>
      <w:docPartBody>
        <w:p w:rsidR="00000000" w:rsidRDefault="00000000">
          <w:pPr>
            <w:pStyle w:val="5CBF46F9C8344C598913075AA3BBBB8F"/>
          </w:pPr>
          <w:r w:rsidRPr="003F2B41">
            <w:rPr>
              <w:rStyle w:val="PlaceholderText"/>
            </w:rPr>
            <w:t>Click here to enter text.</w:t>
          </w:r>
        </w:p>
      </w:docPartBody>
    </w:docPart>
    <w:docPart>
      <w:docPartPr>
        <w:name w:val="3F06958E7CED413884F5DDF4499BC607"/>
        <w:category>
          <w:name w:val="General"/>
          <w:gallery w:val="placeholder"/>
        </w:category>
        <w:types>
          <w:type w:val="bbPlcHdr"/>
        </w:types>
        <w:behaviors>
          <w:behavior w:val="content"/>
        </w:behaviors>
        <w:guid w:val="{6FF295B0-03C2-4800-A3E9-EB39CA6BDBE2}"/>
      </w:docPartPr>
      <w:docPartBody>
        <w:p w:rsidR="00000000" w:rsidRDefault="00000000">
          <w:pPr>
            <w:pStyle w:val="3F06958E7CED413884F5DDF4499BC607"/>
          </w:pPr>
          <w:r w:rsidRPr="003F2B41">
            <w:rPr>
              <w:rStyle w:val="PlaceholderText"/>
            </w:rPr>
            <w:t>Click here to enter text.</w:t>
          </w:r>
        </w:p>
      </w:docPartBody>
    </w:docPart>
    <w:docPart>
      <w:docPartPr>
        <w:name w:val="D5F70F56C0244A4EB83BC124C7C1B594"/>
        <w:category>
          <w:name w:val="General"/>
          <w:gallery w:val="placeholder"/>
        </w:category>
        <w:types>
          <w:type w:val="bbPlcHdr"/>
        </w:types>
        <w:behaviors>
          <w:behavior w:val="content"/>
        </w:behaviors>
        <w:guid w:val="{F6730509-954D-4342-8C9D-A4181DE7E707}"/>
      </w:docPartPr>
      <w:docPartBody>
        <w:p w:rsidR="00000000" w:rsidRDefault="00000000">
          <w:pPr>
            <w:pStyle w:val="D5F70F56C0244A4EB83BC124C7C1B594"/>
          </w:pPr>
          <w:r w:rsidRPr="003F2B4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68D"/>
    <w:rsid w:val="00524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D499FBA075048D2ACE90CEE725A4510">
    <w:name w:val="3D499FBA075048D2ACE90CEE725A4510"/>
  </w:style>
  <w:style w:type="paragraph" w:customStyle="1" w:styleId="ABF5F0AB302E4984BD4AE9B68DA39F76">
    <w:name w:val="ABF5F0AB302E4984BD4AE9B68DA39F76"/>
  </w:style>
  <w:style w:type="paragraph" w:customStyle="1" w:styleId="5CBF46F9C8344C598913075AA3BBBB8F">
    <w:name w:val="5CBF46F9C8344C598913075AA3BBBB8F"/>
  </w:style>
  <w:style w:type="paragraph" w:customStyle="1" w:styleId="3F06958E7CED413884F5DDF4499BC607">
    <w:name w:val="3F06958E7CED413884F5DDF4499BC607"/>
  </w:style>
  <w:style w:type="paragraph" w:customStyle="1" w:styleId="D5F70F56C0244A4EB83BC124C7C1B594">
    <w:name w:val="D5F70F56C0244A4EB83BC124C7C1B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6C9B24A-F038-499F-9A43-B06B0BAF1E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CPSC-4900 Project Documentation template (1).dotx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Sami Shaban</dc:creator>
  <keywords/>
  <dc:description/>
  <lastModifiedBy>Sheriff, Maya (Student)</lastModifiedBy>
  <revision>2</revision>
  <dcterms:created xsi:type="dcterms:W3CDTF">2022-11-30T19:30:00.0000000Z</dcterms:created>
  <dcterms:modified xsi:type="dcterms:W3CDTF">2022-12-03T04:28:52.6332503Z</dcterms:modified>
</coreProperties>
</file>